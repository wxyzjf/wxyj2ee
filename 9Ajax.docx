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90315" cy="6266815"/>
            <wp:effectExtent l="0" t="0" r="635" b="635"/>
            <wp:docPr id="9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4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626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42715" cy="3466465"/>
            <wp:effectExtent l="0" t="0" r="635" b="635"/>
            <wp:docPr id="100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4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00015" cy="4561840"/>
            <wp:effectExtent l="0" t="0" r="635" b="10160"/>
            <wp:docPr id="101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4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456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09540" cy="3342640"/>
            <wp:effectExtent l="0" t="0" r="10160" b="10160"/>
            <wp:docPr id="10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4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57375" cy="1857375"/>
            <wp:effectExtent l="0" t="0" r="9525" b="9525"/>
            <wp:docPr id="103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4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47590" cy="2181225"/>
            <wp:effectExtent l="0" t="0" r="1016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4323715" cy="3075940"/>
            <wp:effectExtent l="0" t="0" r="63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307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网页交互形式(1)===&gt;整个页面的刷新：</w:t>
      </w:r>
    </w:p>
    <w:p>
      <w:r>
        <w:drawing>
          <wp:inline distT="0" distB="0" distL="114300" distR="114300">
            <wp:extent cx="5273675" cy="1845945"/>
            <wp:effectExtent l="0" t="0" r="3175" b="1905"/>
            <wp:docPr id="6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45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交互形式(2)===&gt;区域块的局部刷新:</w:t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142490"/>
            <wp:effectExtent l="0" t="0" r="7620" b="10160"/>
            <wp:docPr id="60" name="图片 19" descr="b5f59802283dbab8e8af08a10e85b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9" descr="b5f59802283dbab8e8af08a10e85b4b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42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95065" cy="342900"/>
            <wp:effectExtent l="0" t="0" r="635" b="0"/>
            <wp:docPr id="6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3390265" cy="2790190"/>
            <wp:effectExtent l="0" t="0" r="63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rcRect t="1014"/>
                    <a:stretch>
                      <a:fillRect/>
                    </a:stretch>
                  </pic:blipFill>
                  <pic:spPr>
                    <a:xfrm>
                      <a:off x="0" y="0"/>
                      <a:ext cx="3390265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1981200" cy="2190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3256915" cy="121920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3909060" cy="2659380"/>
            <wp:effectExtent l="0" t="0" r="152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2659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4247515" cy="5333365"/>
            <wp:effectExtent l="0" t="0" r="635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533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33475" cy="723900"/>
            <wp:effectExtent l="0" t="0" r="952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5272405" cy="4769485"/>
            <wp:effectExtent l="0" t="0" r="4445" b="1206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69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14190" cy="1000125"/>
            <wp:effectExtent l="0" t="0" r="1016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这里服务器暂时没有返回信息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</w:p>
    <w:p>
      <w:pPr>
        <w:pBdr>
          <w:bottom w:val="double" w:color="auto" w:sz="4" w:space="0"/>
        </w:pBd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pBdr>
          <w:top w:val="double" w:color="auto" w:sz="4" w:space="0"/>
          <w:bottom w:val="doub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自封装原生 Ajax 对象  未整理？？？</w:t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5271770" cy="5461000"/>
            <wp:effectExtent l="0" t="0" r="508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46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526155"/>
            <wp:effectExtent l="0" t="0" r="6350" b="17145"/>
            <wp:docPr id="42" name="图片 42" descr="708597484832480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70859748483248033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Me：</w:t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4895215" cy="4133215"/>
            <wp:effectExtent l="0" t="0" r="635" b="635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413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</w:p>
    <w:p>
      <w:pPr>
        <w:pBdr>
          <w:bottom w:val="double" w:color="auto" w:sz="4" w:space="0"/>
        </w:pBdr>
      </w:pPr>
    </w:p>
    <w:p>
      <w:pPr>
        <w:pBdr>
          <w:bottom w:val="double" w:color="auto" w:sz="4" w:space="0"/>
        </w:pBdr>
      </w:pPr>
    </w:p>
    <w:p>
      <w:pPr>
        <w:pBdr>
          <w:bottom w:val="double" w:color="auto" w:sz="4" w:space="0"/>
        </w:pBdr>
      </w:pPr>
    </w:p>
    <w:p>
      <w:pPr>
        <w:pBdr>
          <w:bottom w:val="double" w:color="auto" w:sz="4" w:space="0"/>
        </w:pBdr>
      </w:pPr>
    </w:p>
    <w:p>
      <w:pPr>
        <w:pBdr>
          <w:bottom w:val="double" w:color="auto" w:sz="4" w:space="0"/>
        </w:pBd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Teacher：</w:t>
      </w:r>
    </w:p>
    <w:p>
      <w:pPr>
        <w:pBdr>
          <w:bottom w:val="double" w:color="auto" w:sz="4" w:space="0"/>
        </w:pBdr>
      </w:pP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5161915" cy="5047615"/>
            <wp:effectExtent l="0" t="0" r="635" b="635"/>
            <wp:docPr id="4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504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double" w:color="auto" w:sz="4" w:space="0"/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  <w:r>
        <w:drawing>
          <wp:inline distT="0" distB="0" distL="114300" distR="114300">
            <wp:extent cx="4295140" cy="5285740"/>
            <wp:effectExtent l="0" t="0" r="10160" b="1016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528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09265" cy="1685925"/>
            <wp:effectExtent l="0" t="0" r="635" b="952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42815" cy="4723765"/>
            <wp:effectExtent l="0" t="0" r="635" b="635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4723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33315" cy="1276350"/>
            <wp:effectExtent l="0" t="0" r="635" b="0"/>
            <wp:docPr id="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 和 callback 怎么用？</w:t>
      </w: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3190240" cy="1876425"/>
            <wp:effectExtent l="0" t="0" r="1016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895090" cy="2019300"/>
            <wp:effectExtent l="0" t="0" r="10160" b="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52290" cy="1762125"/>
            <wp:effectExtent l="0" t="0" r="10160" b="9525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3637915" cy="142875"/>
            <wp:effectExtent l="0" t="0" r="635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</w:pP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  <w:r>
        <w:drawing>
          <wp:inline distT="0" distB="0" distL="114300" distR="114300">
            <wp:extent cx="2295525" cy="14763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14140" cy="3323590"/>
            <wp:effectExtent l="0" t="0" r="10160" b="1016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332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  <w:r>
        <w:drawing>
          <wp:inline distT="0" distB="0" distL="114300" distR="114300">
            <wp:extent cx="4685665" cy="1800225"/>
            <wp:effectExtent l="0" t="0" r="635" b="9525"/>
            <wp:docPr id="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3571240" cy="161925"/>
            <wp:effectExtent l="0" t="0" r="10160" b="9525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99865" cy="1123315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8"/>
                    <a:srcRect b="67235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1123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4057015" cy="3190240"/>
            <wp:effectExtent l="0" t="0" r="635" b="1016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19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71415" cy="1819275"/>
            <wp:effectExtent l="0" t="0" r="635" b="9525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61865" cy="2837815"/>
            <wp:effectExtent l="0" t="0" r="635" b="63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536950"/>
            <wp:effectExtent l="0" t="0" r="3175" b="635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3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这里用id是因为通过id获取$(</w:t>
      </w:r>
      <w:r>
        <w:rPr>
          <w:rFonts w:hint="default"/>
          <w:lang w:val="en-US" w:eastAsia="zh-CN"/>
        </w:rPr>
        <w:t>“”</w:t>
      </w:r>
      <w:r>
        <w:rPr>
          <w:rFonts w:hint="eastAsia"/>
          <w:lang w:val="en-US" w:eastAsia="zh-CN"/>
        </w:rPr>
        <w:t>);</w:t>
      </w:r>
    </w:p>
    <w:p>
      <w:r>
        <w:drawing>
          <wp:inline distT="0" distB="0" distL="114300" distR="114300">
            <wp:extent cx="4114165" cy="1362075"/>
            <wp:effectExtent l="0" t="0" r="635" b="9525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33240" cy="3009265"/>
            <wp:effectExtent l="0" t="0" r="10160" b="635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939415"/>
            <wp:effectExtent l="0" t="0" r="6350" b="13335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9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515235"/>
            <wp:effectExtent l="0" t="0" r="5715" b="18415"/>
            <wp:docPr id="6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5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</w:p>
    <w:p>
      <w:pPr>
        <w:rPr>
          <w:rFonts w:hint="eastAsia"/>
          <w:lang w:val="en-US" w:eastAsia="zh-CN"/>
        </w:rPr>
      </w:pP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2847340" cy="1762125"/>
            <wp:effectExtent l="0" t="0" r="1016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4685665" cy="3428365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342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</w:p>
    <w:p>
      <w:pPr>
        <w:pBdr>
          <w:top w:val="double" w:color="auto" w:sz="4" w:space="0"/>
          <w:bottom w:val="double" w:color="auto" w:sz="4" w:space="0"/>
        </w:pBd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省级联动菜单：</w:t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drawing>
          <wp:inline distT="0" distB="0" distL="114300" distR="114300">
            <wp:extent cx="4218940" cy="1381125"/>
            <wp:effectExtent l="0" t="0" r="10160" b="9525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4533265" cy="3037840"/>
            <wp:effectExtent l="0" t="0" r="635" b="10160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303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5306695"/>
            <wp:effectExtent l="0" t="0" r="7620" b="8255"/>
            <wp:docPr id="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06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735330"/>
            <wp:effectExtent l="0" t="0" r="6350" b="7620"/>
            <wp:docPr id="4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5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4457065" cy="5342890"/>
            <wp:effectExtent l="0" t="0" r="635" b="10160"/>
            <wp:docPr id="4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534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非jquery对象可以append吗？</w:t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为什么两个参数可有可无 其实不可以？</w:t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为什么不能write（line）; 因为要编码UTF-8</w:t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传的不是数组吗  怎么split？</w:t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因为是onchange  默认是0 </w:t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所以一开始不管怎么点都只显示</w:t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drawing>
          <wp:inline distT="0" distB="0" distL="114300" distR="114300">
            <wp:extent cx="3075940" cy="866775"/>
            <wp:effectExtent l="0" t="0" r="10160" b="9525"/>
            <wp:docPr id="7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drawing>
          <wp:inline distT="0" distB="0" distL="114300" distR="114300">
            <wp:extent cx="3904615" cy="733425"/>
            <wp:effectExtent l="0" t="0" r="635" b="9525"/>
            <wp:docPr id="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638040" cy="5733415"/>
            <wp:effectExtent l="0" t="0" r="10160" b="635"/>
            <wp:docPr id="4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5733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817880"/>
            <wp:effectExtent l="0" t="0" r="3175" b="1270"/>
            <wp:docPr id="5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17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827405"/>
            <wp:effectExtent l="0" t="0" r="2540" b="10795"/>
            <wp:docPr id="7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7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改成这样也可以：</w:t>
      </w:r>
    </w:p>
    <w:p>
      <w:r>
        <w:drawing>
          <wp:inline distT="0" distB="0" distL="114300" distR="114300">
            <wp:extent cx="5066665" cy="2486025"/>
            <wp:effectExtent l="0" t="0" r="635" b="9525"/>
            <wp:docPr id="7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Bdr>
          <w:bottom w:val="single" w:color="auto" w:sz="4" w:space="0"/>
        </w:pBdr>
      </w:pPr>
    </w:p>
    <w:p>
      <w:pPr>
        <w:rPr>
          <w:rFonts w:hint="eastAsia"/>
          <w:lang w:val="en-US" w:eastAsia="zh-CN"/>
        </w:rPr>
      </w:pP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4723765" cy="5733415"/>
            <wp:effectExtent l="0" t="0" r="635" b="635"/>
            <wp:docPr id="5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5733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71290" cy="1885950"/>
            <wp:effectExtent l="0" t="0" r="10160" b="0"/>
            <wp:docPr id="5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14290" cy="838200"/>
            <wp:effectExtent l="0" t="0" r="10160" b="0"/>
            <wp:docPr id="5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42865" cy="542925"/>
            <wp:effectExtent l="0" t="0" r="635" b="9525"/>
            <wp:docPr id="5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14240" cy="2057400"/>
            <wp:effectExtent l="0" t="0" r="10160" b="0"/>
            <wp:docPr id="5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3742690" cy="209550"/>
            <wp:effectExtent l="0" t="0" r="1016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09240" cy="1524000"/>
            <wp:effectExtent l="0" t="0" r="10160" b="0"/>
            <wp:docPr id="7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80965" cy="4190365"/>
            <wp:effectExtent l="0" t="0" r="635" b="63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67"/>
                    <a:srcRect t="27155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4190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 和 get 都可以  需要开服务器</w:t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3571240" cy="742950"/>
            <wp:effectExtent l="0" t="0" r="10160" b="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915670"/>
            <wp:effectExtent l="0" t="0" r="5715" b="17780"/>
            <wp:docPr id="7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323715" cy="1381125"/>
            <wp:effectExtent l="0" t="0" r="635" b="952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5271135" cy="5708650"/>
            <wp:effectExtent l="0" t="0" r="5715" b="635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70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95115" cy="885825"/>
            <wp:effectExtent l="0" t="0" r="635" b="952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00225" cy="3295015"/>
            <wp:effectExtent l="0" t="0" r="9525" b="63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4514215" cy="2713990"/>
            <wp:effectExtent l="0" t="0" r="635" b="1016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38325" cy="704850"/>
            <wp:effectExtent l="0" t="0" r="9525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1743075" cy="257175"/>
            <wp:effectExtent l="0" t="0" r="9525" b="9525"/>
            <wp:docPr id="7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81100" cy="657225"/>
            <wp:effectExtent l="0" t="0" r="0" b="9525"/>
            <wp:docPr id="7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7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3961765" cy="3580765"/>
            <wp:effectExtent l="0" t="0" r="635" b="635"/>
            <wp:docPr id="7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9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3580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80890" cy="4323715"/>
            <wp:effectExtent l="0" t="0" r="10160" b="635"/>
            <wp:docPr id="7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0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432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5268595" cy="2148205"/>
            <wp:effectExtent l="0" t="0" r="8255" b="4445"/>
            <wp:docPr id="8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48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为什么移到最下面也可以运行？</w:t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  <w:r>
        <w:drawing>
          <wp:inline distT="0" distB="0" distL="114300" distR="114300">
            <wp:extent cx="3828415" cy="2133600"/>
            <wp:effectExtent l="0" t="0" r="635" b="0"/>
            <wp:docPr id="8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2841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temp的语法是错的？ 有双引号的</w:t>
      </w:r>
    </w:p>
    <w:p>
      <w:pPr>
        <w:pBdr>
          <w:bottom w:val="double" w:color="auto" w:sz="4" w:space="0"/>
        </w:pBd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老师的意图：表格是要的 在更新表格之前取得第一行的 样式  清空的时候不清除表格 清空的时候不可能除了第一行清楚其他行 所以第一行要动态生成</w:t>
      </w:r>
    </w:p>
    <w:p>
      <w:pPr>
        <w:pBdr>
          <w:bottom w:val="double" w:color="auto" w:sz="4" w:space="0"/>
        </w:pBdr>
      </w:pPr>
    </w:p>
    <w:p>
      <w:pPr>
        <w:pBdr>
          <w:bottom w:val="double" w:color="auto" w:sz="4" w:space="0"/>
        </w:pBd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以json的形式读取GetFruit的内容</w:t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5269865" cy="5478780"/>
            <wp:effectExtent l="0" t="0" r="6985" b="7620"/>
            <wp:docPr id="5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78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961130"/>
            <wp:effectExtent l="0" t="0" r="7620" b="1270"/>
            <wp:docPr id="5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7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61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4011295"/>
            <wp:effectExtent l="0" t="0" r="6350" b="8255"/>
            <wp:docPr id="63" name="图片 21" descr="6880445ba312298e17cb536e27855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1" descr="6880445ba312298e17cb536e27855d7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11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data 是index.htm的</w:t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Ajax最终案例 六合彩开奖？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</w:p>
    <w:p>
      <w:pPr>
        <w:pBdr>
          <w:top w:val="double" w:color="auto" w:sz="4" w:space="0"/>
          <w:bottom w:val="double" w:color="auto" w:sz="4" w:space="0"/>
        </w:pBdr>
      </w:pPr>
      <w:r>
        <w:drawing>
          <wp:inline distT="0" distB="0" distL="114300" distR="114300">
            <wp:extent cx="1733550" cy="285750"/>
            <wp:effectExtent l="0" t="0" r="0" b="0"/>
            <wp:docPr id="8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double" w:color="auto" w:sz="4" w:space="0"/>
          <w:bottom w:val="double" w:color="auto" w:sz="4" w:space="0"/>
        </w:pBdr>
      </w:pPr>
      <w:r>
        <w:drawing>
          <wp:inline distT="0" distB="0" distL="114300" distR="114300">
            <wp:extent cx="4828540" cy="5114290"/>
            <wp:effectExtent l="0" t="0" r="10160" b="10160"/>
            <wp:docPr id="8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4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5114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47640" cy="4438015"/>
            <wp:effectExtent l="0" t="0" r="10160" b="635"/>
            <wp:docPr id="8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5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443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177030"/>
            <wp:effectExtent l="0" t="0" r="6985" b="13970"/>
            <wp:docPr id="8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77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04765" cy="2400300"/>
            <wp:effectExtent l="0" t="0" r="635" b="0"/>
            <wp:docPr id="8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7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double" w:color="auto" w:sz="4" w:space="0"/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top w:val="double" w:color="auto" w:sz="4" w:space="0"/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top w:val="double" w:color="auto" w:sz="4" w:space="0"/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top w:val="double" w:color="auto" w:sz="4" w:space="0"/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top w:val="double" w:color="auto" w:sz="4" w:space="0"/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top w:val="double" w:color="auto" w:sz="4" w:space="0"/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top w:val="double" w:color="auto" w:sz="4" w:space="0"/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top w:val="double" w:color="auto" w:sz="4" w:space="0"/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top w:val="double" w:color="auto" w:sz="4" w:space="0"/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top w:val="double" w:color="auto" w:sz="4" w:space="0"/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top w:val="double" w:color="auto" w:sz="4" w:space="0"/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top w:val="double" w:color="auto" w:sz="4" w:space="0"/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double" w:color="auto" w:sz="4" w:space="0"/>
          <w:bottom w:val="double" w:color="auto" w:sz="4" w:space="0"/>
        </w:pBdr>
      </w:pPr>
      <w:r>
        <w:drawing>
          <wp:inline distT="0" distB="0" distL="114300" distR="114300">
            <wp:extent cx="1343025" cy="295275"/>
            <wp:effectExtent l="0" t="0" r="9525" b="9525"/>
            <wp:docPr id="8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8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double" w:color="auto" w:sz="4" w:space="0"/>
          <w:bottom w:val="double" w:color="auto" w:sz="4" w:space="0"/>
        </w:pBdr>
      </w:pPr>
      <w:r>
        <w:drawing>
          <wp:inline distT="0" distB="0" distL="114300" distR="114300">
            <wp:extent cx="5133340" cy="4552315"/>
            <wp:effectExtent l="0" t="0" r="10160" b="635"/>
            <wp:docPr id="8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9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455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80740" cy="3952240"/>
            <wp:effectExtent l="0" t="0" r="10160" b="10160"/>
            <wp:docPr id="8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30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395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double" w:color="auto" w:sz="4" w:space="0"/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top w:val="double" w:color="auto" w:sz="4" w:space="0"/>
          <w:bottom w:val="double" w:color="auto" w:sz="4" w:space="0"/>
        </w:pBdr>
      </w:pPr>
      <w:r>
        <w:drawing>
          <wp:inline distT="0" distB="0" distL="114300" distR="114300">
            <wp:extent cx="1885950" cy="247650"/>
            <wp:effectExtent l="0" t="0" r="0" b="0"/>
            <wp:docPr id="9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2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double" w:color="auto" w:sz="4" w:space="0"/>
          <w:bottom w:val="double" w:color="auto" w:sz="4" w:space="0"/>
        </w:pBdr>
        <w:rPr>
          <w:rFonts w:hint="eastAsia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1770" cy="3435985"/>
            <wp:effectExtent l="0" t="0" r="5080" b="12065"/>
            <wp:docPr id="9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3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35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70375"/>
            <wp:effectExtent l="0" t="0" r="4445" b="15875"/>
            <wp:docPr id="9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33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7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336415"/>
            <wp:effectExtent l="0" t="0" r="7620" b="6985"/>
            <wp:docPr id="9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3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3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52625" cy="1476375"/>
            <wp:effectExtent l="0" t="0" r="9525" b="9525"/>
            <wp:docPr id="9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35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895475" cy="228600"/>
            <wp:effectExtent l="0" t="0" r="9525" b="0"/>
            <wp:docPr id="9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37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5219065" cy="3809365"/>
            <wp:effectExtent l="0" t="0" r="635" b="635"/>
            <wp:docPr id="9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36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3809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605655"/>
            <wp:effectExtent l="0" t="0" r="3175" b="4445"/>
            <wp:docPr id="9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38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05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513965"/>
            <wp:effectExtent l="0" t="0" r="3810" b="635"/>
            <wp:docPr id="9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39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13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完毕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B05401"/>
    <w:rsid w:val="000E7243"/>
    <w:rsid w:val="00BF236B"/>
    <w:rsid w:val="022E66DB"/>
    <w:rsid w:val="072B1FAD"/>
    <w:rsid w:val="0F26794F"/>
    <w:rsid w:val="108A7567"/>
    <w:rsid w:val="14D72A66"/>
    <w:rsid w:val="16441B43"/>
    <w:rsid w:val="173B0BB2"/>
    <w:rsid w:val="177A52F3"/>
    <w:rsid w:val="187E2A56"/>
    <w:rsid w:val="18B70035"/>
    <w:rsid w:val="18F85A08"/>
    <w:rsid w:val="19EE085B"/>
    <w:rsid w:val="1A204585"/>
    <w:rsid w:val="1C976C7D"/>
    <w:rsid w:val="1E7462DA"/>
    <w:rsid w:val="1FCE059D"/>
    <w:rsid w:val="21432374"/>
    <w:rsid w:val="228C1438"/>
    <w:rsid w:val="24316B01"/>
    <w:rsid w:val="24A12E26"/>
    <w:rsid w:val="27F34CBA"/>
    <w:rsid w:val="29F10215"/>
    <w:rsid w:val="2B014962"/>
    <w:rsid w:val="2BFD4638"/>
    <w:rsid w:val="2C32691E"/>
    <w:rsid w:val="2CF56466"/>
    <w:rsid w:val="2D323821"/>
    <w:rsid w:val="305518D2"/>
    <w:rsid w:val="31186E03"/>
    <w:rsid w:val="31300B0F"/>
    <w:rsid w:val="351505F8"/>
    <w:rsid w:val="370C1144"/>
    <w:rsid w:val="3CC248C8"/>
    <w:rsid w:val="3D094B70"/>
    <w:rsid w:val="3D3B4916"/>
    <w:rsid w:val="3EC737B4"/>
    <w:rsid w:val="412E3E5A"/>
    <w:rsid w:val="44C572D6"/>
    <w:rsid w:val="456D324C"/>
    <w:rsid w:val="470C22C8"/>
    <w:rsid w:val="4AFB230F"/>
    <w:rsid w:val="4CB77E00"/>
    <w:rsid w:val="4D545783"/>
    <w:rsid w:val="4F846F29"/>
    <w:rsid w:val="50143738"/>
    <w:rsid w:val="51AC7804"/>
    <w:rsid w:val="53EF08C9"/>
    <w:rsid w:val="579F6C1A"/>
    <w:rsid w:val="57E17117"/>
    <w:rsid w:val="59D217A9"/>
    <w:rsid w:val="5AF2273D"/>
    <w:rsid w:val="5C8E117C"/>
    <w:rsid w:val="5E036B13"/>
    <w:rsid w:val="5FD86708"/>
    <w:rsid w:val="62644061"/>
    <w:rsid w:val="65755166"/>
    <w:rsid w:val="6CC82ACD"/>
    <w:rsid w:val="6D535020"/>
    <w:rsid w:val="6DB05401"/>
    <w:rsid w:val="6DF73DA2"/>
    <w:rsid w:val="74A42B48"/>
    <w:rsid w:val="75FB43AA"/>
    <w:rsid w:val="780A7414"/>
    <w:rsid w:val="78E67BF8"/>
    <w:rsid w:val="79947D1E"/>
    <w:rsid w:val="7A9F36BB"/>
    <w:rsid w:val="7C202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3" Type="http://schemas.openxmlformats.org/officeDocument/2006/relationships/fontTable" Target="fontTable.xml"/><Relationship Id="rId102" Type="http://schemas.openxmlformats.org/officeDocument/2006/relationships/customXml" Target="../customXml/item1.xml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prie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2018-06-19T02:54:00Z</dcterms:created>
  <dc:creator>asprie</dc:creator>
  <cp:lastModifiedBy>asprie</cp:lastModifiedBy>
  <dcterms:modified xsi:type="dcterms:W3CDTF">2018-07-15T01:59:06Z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2052-10.1.0.7468</vt:lpwstr>
  </property>
</Properties>
</file>