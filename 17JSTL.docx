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333240" cy="914400"/>
            <wp:effectExtent l="0" t="0" r="10160" b="0"/>
            <wp:docPr id="21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85540" cy="2780665"/>
            <wp:effectExtent l="0" t="0" r="10160" b="635"/>
            <wp:docPr id="21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73040" cy="2256155"/>
            <wp:effectExtent l="0" t="0" r="3810" b="10795"/>
            <wp:docPr id="21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95115" cy="1924050"/>
            <wp:effectExtent l="0" t="0" r="635" b="0"/>
            <wp:docPr id="21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5240" cy="2295525"/>
            <wp:effectExtent l="0" t="0" r="10160" b="9525"/>
            <wp:docPr id="22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1.2只有一个包</w:t>
      </w:r>
      <w:r>
        <w:drawing>
          <wp:inline distT="0" distB="0" distL="114300" distR="114300">
            <wp:extent cx="542925" cy="495300"/>
            <wp:effectExtent l="0" t="0" r="9525" b="0"/>
            <wp:docPr id="22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3809365" cy="511429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5114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4542790" cy="4352290"/>
            <wp:effectExtent l="0" t="0" r="1016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04565" cy="5209540"/>
            <wp:effectExtent l="0" t="0" r="63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520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47490" cy="2742565"/>
            <wp:effectExtent l="0" t="0" r="1016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274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5269865" cy="1098550"/>
            <wp:effectExtent l="0" t="0" r="6985" b="6350"/>
            <wp:docPr id="22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14115" cy="1943100"/>
            <wp:effectExtent l="0" t="0" r="635" b="0"/>
            <wp:docPr id="1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14265" cy="342900"/>
            <wp:effectExtent l="0" t="0" r="635" b="0"/>
            <wp:docPr id="22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23615" cy="112395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问老师导库的问题？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3933190" cy="1143000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7.5.16.13</w:t>
      </w:r>
    </w:p>
    <w:p>
      <w:r>
        <w:drawing>
          <wp:inline distT="0" distB="0" distL="114300" distR="114300">
            <wp:extent cx="3599815" cy="16002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34920"/>
            <wp:effectExtent l="0" t="0" r="6985" b="17780"/>
            <wp:docPr id="22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04665" cy="16383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3475990" cy="12096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553335"/>
            <wp:effectExtent l="0" t="0" r="5715" b="18415"/>
            <wp:docPr id="10" name="图片 10" descr="832189078192553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3218907819255390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666615" cy="3295015"/>
            <wp:effectExtent l="0" t="0" r="635" b="635"/>
            <wp:docPr id="23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23765" cy="2466975"/>
            <wp:effectExtent l="0" t="0" r="635" b="9525"/>
            <wp:docPr id="23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4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71140" cy="3314065"/>
            <wp:effectExtent l="0" t="0" r="10160" b="63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var??</w:t>
      </w:r>
    </w:p>
    <w:p>
      <w:r>
        <w:drawing>
          <wp:inline distT="0" distB="0" distL="114300" distR="114300">
            <wp:extent cx="2799715" cy="1123950"/>
            <wp:effectExtent l="0" t="0" r="635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66465" cy="628650"/>
            <wp:effectExtent l="0" t="0" r="63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95550" cy="2723515"/>
            <wp:effectExtent l="0" t="0" r="0" b="6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3399790" cy="581025"/>
            <wp:effectExtent l="0" t="0" r="10160" b="952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4310" cy="2988945"/>
            <wp:effectExtent l="0" t="0" r="2540" b="1905"/>
            <wp:docPr id="23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4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25010" cy="2085975"/>
            <wp:effectExtent l="0" t="0" r="8890" b="9525"/>
            <wp:docPr id="23" name="图片 23" descr="5511560243378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51156024337840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771140" cy="1609725"/>
            <wp:effectExtent l="0" t="0" r="10160" b="952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23640" cy="704850"/>
            <wp:effectExtent l="0" t="0" r="1016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85690" cy="1269365"/>
            <wp:effectExtent l="0" t="0" r="10160" b="6985"/>
            <wp:docPr id="23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46"/>
                    <pic:cNvPicPr>
                      <a:picLocks noChangeAspect="1"/>
                    </pic:cNvPicPr>
                  </pic:nvPicPr>
                  <pic:blipFill>
                    <a:blip r:embed="rId35"/>
                    <a:srcRect b="70706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26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61590" cy="571500"/>
            <wp:effectExtent l="0" t="0" r="1016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71215" cy="1304925"/>
            <wp:effectExtent l="0" t="0" r="635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33215" cy="1095375"/>
            <wp:effectExtent l="0" t="0" r="635" b="952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47415" cy="1447800"/>
            <wp:effectExtent l="0" t="0" r="635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4190" cy="1838325"/>
            <wp:effectExtent l="0" t="0" r="10160" b="952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80790" cy="2257425"/>
            <wp:effectExtent l="0" t="0" r="10160" b="952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66465" cy="1333500"/>
            <wp:effectExtent l="0" t="0" r="635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33215" cy="1000125"/>
            <wp:effectExtent l="0" t="0" r="635" b="952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42815" cy="676275"/>
            <wp:effectExtent l="0" t="0" r="635" b="952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66515" cy="2295525"/>
            <wp:effectExtent l="0" t="0" r="635" b="952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0265" cy="1038225"/>
            <wp:effectExtent l="0" t="0" r="635" b="952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3914140" cy="2200275"/>
            <wp:effectExtent l="0" t="0" r="10160" b="952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23715" cy="1152525"/>
            <wp:effectExtent l="0" t="0" r="635" b="952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JavaBean ?</w:t>
      </w:r>
    </w:p>
    <w:p>
      <w:r>
        <w:drawing>
          <wp:inline distT="0" distB="0" distL="114300" distR="114300">
            <wp:extent cx="5269230" cy="3108960"/>
            <wp:effectExtent l="0" t="0" r="7620" b="15240"/>
            <wp:docPr id="25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6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38040" cy="2561590"/>
            <wp:effectExtent l="0" t="0" r="10160" b="1016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409440" cy="2552065"/>
            <wp:effectExtent l="0" t="0" r="10160" b="63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344295"/>
            <wp:effectExtent l="0" t="0" r="5080" b="825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...待完善？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案例补充：...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990465" cy="3647440"/>
            <wp:effectExtent l="0" t="0" r="635" b="10160"/>
            <wp:docPr id="254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6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364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09265" cy="3695065"/>
            <wp:effectExtent l="0" t="0" r="635" b="635"/>
            <wp:docPr id="255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6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634BFB"/>
    <w:rsid w:val="097C5BE8"/>
    <w:rsid w:val="15431C8A"/>
    <w:rsid w:val="15EB3502"/>
    <w:rsid w:val="296505A5"/>
    <w:rsid w:val="4D5E5AC1"/>
    <w:rsid w:val="4DB72C94"/>
    <w:rsid w:val="5D634BFB"/>
    <w:rsid w:val="5F91065C"/>
    <w:rsid w:val="692855F3"/>
    <w:rsid w:val="6D535020"/>
    <w:rsid w:val="73830D53"/>
    <w:rsid w:val="76F87536"/>
    <w:rsid w:val="771D0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customXml" Target="../customXml/item1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prie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2018-07-05T11:07:00Z</dcterms:created>
  <dc:creator>asprie</dc:creator>
  <cp:lastModifiedBy>asprie</cp:lastModifiedBy>
  <dcterms:modified xsi:type="dcterms:W3CDTF">2018-07-19T06:46:08Z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