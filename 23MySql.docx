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309745"/>
            <wp:effectExtent l="0" t="0" r="698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9350" cy="781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3815" cy="2476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8115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465955"/>
            <wp:effectExtent l="0" t="0" r="5080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8040" cy="8858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71365" cy="23241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09440" cy="16097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6615" cy="8763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52600" cy="1428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6294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271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5590" cy="134302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t="26178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0500" cy="2358390"/>
            <wp:effectExtent l="0" t="0" r="635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运算符的使用</w:t>
      </w:r>
    </w:p>
    <w:p>
      <w:r>
        <w:drawing>
          <wp:inline distT="0" distB="0" distL="114300" distR="114300">
            <wp:extent cx="3171190" cy="162877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04615" cy="268541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18790" cy="255206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52165" cy="25711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33265" cy="188595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9815" cy="12192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9890" cy="172402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85415" cy="13239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609340" cy="123825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95190" cy="1914525"/>
            <wp:effectExtent l="0" t="0" r="1016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3115" cy="248602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3740" cy="2009775"/>
            <wp:effectExtent l="0" t="0" r="1016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0500" cy="2048510"/>
            <wp:effectExtent l="0" t="0" r="635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74365"/>
            <wp:effectExtent l="0" t="0" r="698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用在表上的作用是可简写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771265" cy="2419350"/>
            <wp:effectExtent l="0" t="0" r="63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71290" cy="3171190"/>
            <wp:effectExtent l="0" t="0" r="1016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06805" cy="984250"/>
            <wp:effectExtent l="0" t="0" r="17145" b="635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3115" cy="31045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43075" cy="276225"/>
            <wp:effectExtent l="0" t="0" r="9525" b="952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00425"/>
            <wp:effectExtent l="0" t="0" r="3175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rcRect b="231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4640" cy="2247900"/>
            <wp:effectExtent l="0" t="0" r="1016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8740" cy="200025"/>
            <wp:effectExtent l="0" t="0" r="10160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1438275"/>
            <wp:effectExtent l="0" t="0" r="10160" b="952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多个列排序的时候也是默认asc</w:t>
      </w:r>
    </w:p>
    <w:p>
      <w:r>
        <w:drawing>
          <wp:inline distT="0" distB="0" distL="114300" distR="114300">
            <wp:extent cx="2980690" cy="1466850"/>
            <wp:effectExtent l="0" t="0" r="1016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9215" cy="781050"/>
            <wp:effectExtent l="0" t="0" r="635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1095375"/>
            <wp:effectExtent l="0" t="0" r="635" b="952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跳过前面三条拿三条记录：</w:t>
      </w:r>
    </w:p>
    <w:p>
      <w:r>
        <w:drawing>
          <wp:inline distT="0" distB="0" distL="114300" distR="114300">
            <wp:extent cx="3599815" cy="1123950"/>
            <wp:effectExtent l="0" t="0" r="635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r>
        <w:drawing>
          <wp:inline distT="0" distB="0" distL="114300" distR="114300">
            <wp:extent cx="4114165" cy="3495040"/>
            <wp:effectExtent l="0" t="0" r="635" b="1016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290" cy="923925"/>
            <wp:effectExtent l="0" t="0" r="10160" b="9525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4590" cy="1876425"/>
            <wp:effectExtent l="0" t="0" r="10160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1895475"/>
            <wp:effectExtent l="0" t="0" r="10160" b="952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6415" cy="1485900"/>
            <wp:effectExtent l="0" t="0" r="635" b="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75940" cy="914400"/>
            <wp:effectExtent l="0" t="0" r="10160" b="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95040" cy="4028440"/>
            <wp:effectExtent l="0" t="0" r="10160" b="1016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6440" cy="1905000"/>
            <wp:effectExtent l="0" t="0" r="1016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265" cy="990600"/>
            <wp:effectExtent l="0" t="0" r="635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14215" cy="1581150"/>
            <wp:effectExtent l="0" t="0" r="635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14090" cy="168910"/>
            <wp:effectExtent l="0" t="0" r="10160" b="254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rcRect b="8884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6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7815" cy="1619250"/>
            <wp:effectExtent l="0" t="0" r="635" b="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228340" cy="3342640"/>
            <wp:effectExtent l="0" t="0" r="10160" b="1016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4240" cy="2352675"/>
            <wp:effectExtent l="0" t="0" r="10160" b="9525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7565" cy="1285875"/>
            <wp:effectExtent l="0" t="0" r="635" b="952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6890" cy="2362200"/>
            <wp:effectExtent l="0" t="0" r="10160" b="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4040" cy="1219200"/>
            <wp:effectExtent l="0" t="0" r="10160" b="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1790" cy="809625"/>
            <wp:effectExtent l="0" t="0" r="10160" b="952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2790" cy="2257425"/>
            <wp:effectExtent l="0" t="0" r="10160" b="952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9365" cy="1609725"/>
            <wp:effectExtent l="0" t="0" r="635" b="952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733425"/>
            <wp:effectExtent l="0" t="0" r="635" b="9525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1365" cy="2352675"/>
            <wp:effectExtent l="0" t="0" r="635" b="9525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不能同时设置两个：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0500" cy="484505"/>
            <wp:effectExtent l="0" t="0" r="6350" b="10795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92605"/>
            <wp:effectExtent l="0" t="0" r="6350" b="17145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62175" cy="1057275"/>
            <wp:effectExtent l="0" t="0" r="9525" b="9525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06525"/>
            <wp:effectExtent l="0" t="0" r="5080" b="3175"/>
            <wp:docPr id="7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8940" cy="2362200"/>
            <wp:effectExtent l="0" t="0" r="10160" b="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9865" cy="1047750"/>
            <wp:effectExtent l="0" t="0" r="635" b="0"/>
            <wp:docPr id="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485775"/>
            <wp:effectExtent l="0" t="0" r="635" b="9525"/>
            <wp:docPr id="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14165" cy="1209675"/>
            <wp:effectExtent l="0" t="0" r="635" b="9525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0790" cy="1076325"/>
            <wp:effectExtent l="0" t="0" r="10160" b="952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74"/>
                    <a:srcRect b="3151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05000" cy="1504950"/>
            <wp:effectExtent l="0" t="0" r="0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6440" cy="1809750"/>
            <wp:effectExtent l="0" t="0" r="10160" b="0"/>
            <wp:docPr id="7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Count(??)：</w:t>
      </w:r>
    </w:p>
    <w:p>
      <w:r>
        <w:drawing>
          <wp:inline distT="0" distB="0" distL="114300" distR="114300">
            <wp:extent cx="3418840" cy="1838325"/>
            <wp:effectExtent l="0" t="0" r="10160" b="9525"/>
            <wp:docPr id="7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33115" cy="285750"/>
            <wp:effectExtent l="0" t="0" r="635" b="0"/>
            <wp:docPr id="7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290" cy="3123565"/>
            <wp:effectExtent l="0" t="0" r="10160" b="635"/>
            <wp:docPr id="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723900"/>
            <wp:effectExtent l="0" t="0" r="10160" b="0"/>
            <wp:docPr id="8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where是放在group by前面的 不能放到它后面：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52755"/>
            <wp:effectExtent l="0" t="0" r="6350" b="4445"/>
            <wp:docPr id="8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city,coutn(city)人数 from user group by city having count &gt;=3;?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city,coutn(city)人数 from user group by city having count(city) &gt;=3;?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66185" cy="298450"/>
            <wp:effectExtent l="0" t="0" r="5715" b="6350"/>
            <wp:docPr id="8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5"/>
                    <pic:cNvPicPr>
                      <a:picLocks noChangeAspect="1"/>
                    </pic:cNvPicPr>
                  </pic:nvPicPr>
                  <pic:blipFill>
                    <a:blip r:embed="rId82"/>
                    <a:srcRect t="68504" r="17785" b="6824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8090" cy="1162050"/>
            <wp:effectExtent l="0" t="0" r="10160" b="0"/>
            <wp:docPr id="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求和函数：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09415" cy="2295525"/>
            <wp:effectExtent l="0" t="0" r="635" b="9525"/>
            <wp:docPr id="8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66540" cy="1076325"/>
            <wp:effectExtent l="0" t="0" r="10160" b="9525"/>
            <wp:docPr id="8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5590" cy="1057275"/>
            <wp:effectExtent l="0" t="0" r="10160" b="9525"/>
            <wp:docPr id="8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71315" cy="1200150"/>
            <wp:effectExtent l="0" t="0" r="635" b="0"/>
            <wp:docPr id="8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09390" cy="2447925"/>
            <wp:effectExtent l="0" t="0" r="10160" b="9525"/>
            <wp:docPr id="10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 和 e 功效差不多，无法区分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33575" cy="266700"/>
            <wp:effectExtent l="0" t="0" r="9525" b="0"/>
            <wp:docPr id="10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7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2105025"/>
            <wp:effectExtent l="0" t="0" r="10160" b="9525"/>
            <wp:docPr id="10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933575" cy="3256915"/>
            <wp:effectExtent l="0" t="0" r="9525" b="635"/>
            <wp:docPr id="9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085465" cy="1905000"/>
            <wp:effectExtent l="0" t="0" r="635" b="0"/>
            <wp:docPr id="9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971415" cy="3466465"/>
            <wp:effectExtent l="0" t="0" r="635" b="635"/>
            <wp:docPr id="10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418965" cy="2694940"/>
            <wp:effectExtent l="0" t="0" r="635" b="10160"/>
            <wp:docPr id="10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77123C"/>
    <w:rsid w:val="09E16F92"/>
    <w:rsid w:val="0EF4532F"/>
    <w:rsid w:val="22CD7769"/>
    <w:rsid w:val="2B984F3E"/>
    <w:rsid w:val="2BB65A49"/>
    <w:rsid w:val="2D8B0507"/>
    <w:rsid w:val="2FBF4FC8"/>
    <w:rsid w:val="34250443"/>
    <w:rsid w:val="34BB0240"/>
    <w:rsid w:val="35850D6E"/>
    <w:rsid w:val="365836A0"/>
    <w:rsid w:val="3876420E"/>
    <w:rsid w:val="3D77123C"/>
    <w:rsid w:val="433363BD"/>
    <w:rsid w:val="6B0A690F"/>
    <w:rsid w:val="6BBA0220"/>
    <w:rsid w:val="6D535020"/>
    <w:rsid w:val="775B74C3"/>
    <w:rsid w:val="7AC32EF2"/>
    <w:rsid w:val="7CCB5434"/>
    <w:rsid w:val="7E52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2018-07-10T08:33:00Z</dcterms:created>
  <dc:creator>asprie</dc:creator>
  <cp:lastModifiedBy>Administrator</cp:lastModifiedBy>
  <dcterms:modified xsi:type="dcterms:W3CDTF">2018-10-29T13:35:55Z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