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866640" cy="19716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736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8890" cy="14478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3040" cy="11906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61765" cy="233362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451610"/>
            <wp:effectExtent l="0" t="0" r="508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18669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6576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93620"/>
            <wp:effectExtent l="0" t="0" r="381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56840"/>
            <wp:effectExtent l="0" t="0" r="762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95190" cy="12287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772285"/>
            <wp:effectExtent l="0" t="0" r="952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11780"/>
            <wp:effectExtent l="0" t="0" r="508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1890" cy="157162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37940" cy="244792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4664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04740" cy="3180715"/>
            <wp:effectExtent l="0" t="0" r="1016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12160"/>
            <wp:effectExtent l="0" t="0" r="508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52265" cy="1819275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0316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71440" cy="395224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01955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6665" cy="4161790"/>
            <wp:effectExtent l="0" t="0" r="635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64840"/>
            <wp:effectExtent l="0" t="0" r="762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3"/>
          <w:rFonts w:hint="eastAsia"/>
        </w:rPr>
      </w:pPr>
      <w:r>
        <w:rPr>
          <w:rFonts w:hint="eastAsia"/>
          <w:lang w:val="en-US" w:eastAsia="zh-CN"/>
        </w:rPr>
        <w:t>快捷键：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"https://www.cnblogs.com/supe/p/6394665.html"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https://www.cnblogs.com/supe/p/6394665.html</w:t>
      </w:r>
    </w:p>
    <w:p>
      <w:pPr>
        <w:rPr>
          <w:rStyle w:val="3"/>
          <w:rFonts w:hint="eastAsia"/>
        </w:rPr>
      </w:pPr>
    </w:p>
    <w:p>
      <w:pPr>
        <w:rPr>
          <w:rStyle w:val="3"/>
          <w:rFonts w:hint="eastAsia"/>
        </w:rPr>
      </w:pPr>
    </w:p>
    <w:p>
      <w:pPr>
        <w:rPr>
          <w:rStyle w:val="3"/>
        </w:rPr>
      </w:pPr>
      <w:r>
        <w:rPr>
          <w:rStyle w:val="3"/>
        </w:rPr>
        <w:drawing>
          <wp:inline distT="0" distB="0" distL="114300" distR="114300">
            <wp:extent cx="5271770" cy="3282950"/>
            <wp:effectExtent l="0" t="0" r="508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3"/>
          <w:rFonts w:hint="eastAsia"/>
          <w:lang w:val="en-US" w:eastAsia="zh-CN"/>
        </w:rPr>
      </w:pPr>
      <w:r>
        <w:rPr>
          <w:rStyle w:val="3"/>
          <w:rFonts w:hint="eastAsia"/>
          <w:lang w:val="en-US" w:eastAsia="zh-CN"/>
        </w:rPr>
        <w:t>===</w:t>
      </w:r>
    </w:p>
    <w:p>
      <w:pPr>
        <w:rPr>
          <w:rStyle w:val="3"/>
          <w:rFonts w:hint="eastAsia"/>
          <w:lang w:val="en-US" w:eastAsia="zh-CN"/>
        </w:rPr>
      </w:pPr>
    </w:p>
    <w:p>
      <w:pPr>
        <w:rPr>
          <w:rStyle w:val="3"/>
          <w:rFonts w:hint="eastAsia"/>
          <w:lang w:val="en-US" w:eastAsia="zh-CN"/>
        </w:rPr>
      </w:pPr>
    </w:p>
    <w:p>
      <w:pPr>
        <w:rPr>
          <w:rStyle w:val="3"/>
          <w:rFonts w:hint="eastAsia"/>
          <w:lang w:val="en-US" w:eastAsia="zh-CN"/>
        </w:rPr>
      </w:pPr>
    </w:p>
    <w:p>
      <w:pPr>
        <w:rPr>
          <w:rStyle w:val="3"/>
          <w:rFonts w:hint="eastAsia"/>
          <w:lang w:val="en-US" w:eastAsia="zh-CN"/>
        </w:rPr>
      </w:pPr>
    </w:p>
    <w:p>
      <w:pPr>
        <w:rPr>
          <w:rStyle w:val="3"/>
          <w:rFonts w:hint="eastAsia"/>
          <w:lang w:val="en-US" w:eastAsia="zh-CN"/>
        </w:rPr>
      </w:pPr>
    </w:p>
    <w:p>
      <w:pPr>
        <w:rPr>
          <w:rStyle w:val="3"/>
          <w:rFonts w:hint="eastAsia"/>
          <w:lang w:val="en-US" w:eastAsia="zh-CN"/>
        </w:rPr>
      </w:pPr>
    </w:p>
    <w:p>
      <w:pPr>
        <w:rPr>
          <w:rStyle w:val="3"/>
          <w:rFonts w:hint="eastAsia"/>
          <w:lang w:val="en-US" w:eastAsia="zh-CN"/>
        </w:rPr>
      </w:pPr>
    </w:p>
    <w:p>
      <w:pPr>
        <w:rPr>
          <w:rStyle w:val="3"/>
          <w:rFonts w:hint="eastAsia"/>
          <w:u w:val="none"/>
          <w:lang w:val="en-US" w:eastAsia="zh-CN"/>
        </w:rPr>
      </w:pPr>
      <w:r>
        <w:rPr>
          <w:rStyle w:val="3"/>
          <w:rFonts w:hint="eastAsia"/>
          <w:u w:val="none"/>
          <w:lang w:val="en-US" w:eastAsia="zh-CN"/>
        </w:rPr>
        <w:t>===</w:t>
      </w:r>
    </w:p>
    <w:p>
      <w:pPr>
        <w:rPr>
          <w:rStyle w:val="3"/>
          <w:rFonts w:hint="eastAsia"/>
          <w:u w:val="none"/>
          <w:lang w:val="en-US" w:eastAsia="zh-CN"/>
        </w:rPr>
      </w:pPr>
    </w:p>
    <w:p>
      <w:pPr>
        <w:rPr>
          <w:rStyle w:val="3"/>
          <w:rFonts w:hint="eastAsia"/>
          <w:u w:val="none"/>
          <w:lang w:val="en-US" w:eastAsia="zh-CN"/>
        </w:rPr>
      </w:pPr>
      <w:r>
        <w:rPr>
          <w:rStyle w:val="3"/>
          <w:rFonts w:hint="eastAsia"/>
          <w:u w:val="none"/>
          <w:lang w:val="en-US" w:eastAsia="zh-CN"/>
        </w:rPr>
        <w:t>从这里开始看</w:t>
      </w:r>
    </w:p>
    <w:p>
      <w:pPr>
        <w:rPr>
          <w:rStyle w:val="3"/>
          <w:rFonts w:hint="eastAsia"/>
          <w:u w:val="none"/>
          <w:lang w:val="en-US" w:eastAsia="zh-CN"/>
        </w:rPr>
      </w:pPr>
    </w:p>
    <w:p>
      <w:pPr>
        <w:rPr>
          <w:rStyle w:val="3"/>
          <w:rFonts w:hint="eastAsia"/>
          <w:u w:val="none"/>
          <w:lang w:val="en-US" w:eastAsia="zh-CN"/>
        </w:rPr>
      </w:pPr>
    </w:p>
    <w:p>
      <w:pPr>
        <w:rPr>
          <w:rStyle w:val="3"/>
          <w:rFonts w:hint="eastAsia"/>
          <w:u w:val="none"/>
          <w:lang w:val="en-US" w:eastAsia="zh-CN"/>
        </w:rPr>
      </w:pPr>
      <w:r>
        <w:rPr>
          <w:rStyle w:val="3"/>
          <w:rFonts w:hint="eastAsia"/>
          <w:u w:val="none"/>
          <w:lang w:val="en-US" w:eastAsia="zh-CN"/>
        </w:rPr>
        <w:t>===</w:t>
      </w:r>
    </w:p>
    <w:p>
      <w:pPr>
        <w:rPr>
          <w:rStyle w:val="3"/>
          <w:rFonts w:hint="eastAsia"/>
          <w:u w:val="none"/>
          <w:lang w:val="en-US" w:eastAsia="zh-CN"/>
        </w:rPr>
      </w:pPr>
    </w:p>
    <w:p>
      <w:pPr>
        <w:rPr>
          <w:rStyle w:val="3"/>
          <w:rFonts w:hint="eastAsia"/>
          <w:u w:val="none"/>
          <w:lang w:val="en-US" w:eastAsia="zh-CN"/>
        </w:rPr>
      </w:pPr>
    </w:p>
    <w:p>
      <w:r>
        <w:rPr>
          <w:rStyle w:val="3"/>
        </w:rPr>
        <w:drawing>
          <wp:inline distT="0" distB="0" distL="114300" distR="114300">
            <wp:extent cx="4057015" cy="3114040"/>
            <wp:effectExtent l="0" t="0" r="63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3"/>
        </w:rPr>
        <w:drawing>
          <wp:inline distT="0" distB="0" distL="114300" distR="114300">
            <wp:extent cx="3161665" cy="18669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  <w:r>
        <w:drawing>
          <wp:inline distT="0" distB="0" distL="114300" distR="114300">
            <wp:extent cx="2999740" cy="25336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09240" cy="1209675"/>
            <wp:effectExtent l="0" t="0" r="1016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3284220"/>
            <wp:effectExtent l="0" t="0" r="444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265" cy="3085465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4690" cy="1838325"/>
            <wp:effectExtent l="0" t="0" r="1016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3665" cy="16002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4665" cy="24955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Charset？？</w:t>
      </w:r>
    </w:p>
    <w:p>
      <w:r>
        <w:drawing>
          <wp:inline distT="0" distB="0" distL="114300" distR="114300">
            <wp:extent cx="5257165" cy="1400175"/>
            <wp:effectExtent l="0" t="0" r="6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7440" cy="2028825"/>
            <wp:effectExtent l="0" t="0" r="1016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size 1-7</w:t>
      </w:r>
      <w:r>
        <w:drawing>
          <wp:inline distT="0" distB="0" distL="114300" distR="114300">
            <wp:extent cx="5271770" cy="963295"/>
            <wp:effectExtent l="0" t="0" r="508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4190" cy="2200275"/>
            <wp:effectExtent l="0" t="0" r="1016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18890" cy="1495425"/>
            <wp:effectExtent l="0" t="0" r="1016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47465" cy="16764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68575"/>
            <wp:effectExtent l="0" t="0" r="508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notepad快捷键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"http://www.cnblogs.com/albert1017/archive/2012/08/09/2630405.html"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http://www.cnblogs.com/albert1017/archive/2012/08/09/2630405.html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格式？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47565" cy="3228340"/>
            <wp:effectExtent l="0" t="0" r="635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5015" cy="231457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61765" cy="1066800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14140" cy="3266440"/>
            <wp:effectExtent l="0" t="0" r="1016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4104640"/>
            <wp:effectExtent l="0" t="0" r="10160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1615" cy="215265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4104640"/>
            <wp:effectExtent l="0" t="0" r="10160" b="101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2665" cy="1866900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23565" cy="3780790"/>
            <wp:effectExtent l="0" t="0" r="63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有序列表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type默认“1”</w:t>
      </w:r>
    </w:p>
    <w:p>
      <w:r>
        <w:drawing>
          <wp:inline distT="0" distB="0" distL="114300" distR="114300">
            <wp:extent cx="3695065" cy="180975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24050" cy="18383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9300" cy="1790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71290" cy="2000250"/>
            <wp:effectExtent l="0" t="0" r="1016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571115" cy="165735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42640" cy="3704590"/>
            <wp:effectExtent l="0" t="0" r="10160" b="1016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429635" cy="2467610"/>
            <wp:effectExtent l="0" t="0" r="18415" b="8890"/>
            <wp:docPr id="64" name="图片 64" descr="384556508eaa0fec3950c95927b4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384556508eaa0fec3950c95927b400c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829685" cy="685800"/>
            <wp:effectExtent l="0" t="0" r="18415" b="0"/>
            <wp:docPr id="65" name="图片 65" descr="991932d50e9c372bde0170e272341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991932d50e9c372bde0170e272341dd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858260" cy="2419985"/>
            <wp:effectExtent l="0" t="0" r="8890" b="18415"/>
            <wp:docPr id="66" name="图片 66" descr="601b303dfe25b74bd8d6c4dda3b3a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601b303dfe25b74bd8d6c4dda3b3a6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61840" cy="4114165"/>
            <wp:effectExtent l="0" t="0" r="10160" b="635"/>
            <wp:docPr id="6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多行编辑shift alt </w:t>
      </w:r>
    </w:p>
    <w:p>
      <w:r>
        <w:drawing>
          <wp:inline distT="0" distB="0" distL="114300" distR="114300">
            <wp:extent cx="4523740" cy="1762125"/>
            <wp:effectExtent l="0" t="0" r="10160" b="9525"/>
            <wp:docPr id="6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Frameborder和noresize无法一起调整？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180965" cy="1133475"/>
            <wp:effectExtent l="0" t="0" r="635" b="9525"/>
            <wp:docPr id="69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5465" cy="400050"/>
            <wp:effectExtent l="0" t="0" r="635" b="0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66565" cy="1476375"/>
            <wp:effectExtent l="0" t="0" r="635" b="9525"/>
            <wp:docPr id="71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19065" cy="4228465"/>
            <wp:effectExtent l="0" t="0" r="635" b="635"/>
            <wp:docPr id="72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3142615" cy="781050"/>
            <wp:effectExtent l="0" t="0" r="635" b="0"/>
            <wp:docPr id="7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047615" cy="1914525"/>
            <wp:effectExtent l="0" t="0" r="635" b="9525"/>
            <wp:docPr id="74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76500" cy="2324100"/>
            <wp:effectExtent l="0" t="0" r="0" b="0"/>
            <wp:docPr id="75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43125" cy="5904865"/>
            <wp:effectExtent l="0" t="0" r="9525" b="635"/>
            <wp:docPr id="7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90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Th页脚...</w:t>
      </w:r>
    </w:p>
    <w:p>
      <w:r>
        <w:drawing>
          <wp:inline distT="0" distB="0" distL="114300" distR="114300">
            <wp:extent cx="2409825" cy="1238250"/>
            <wp:effectExtent l="0" t="0" r="9525" b="0"/>
            <wp:docPr id="77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7365" cy="1790700"/>
            <wp:effectExtent l="0" t="0" r="635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419350" cy="1171575"/>
            <wp:effectExtent l="0" t="0" r="0" b="9525"/>
            <wp:docPr id="80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8340" cy="866775"/>
            <wp:effectExtent l="0" t="0" r="10160" b="9525"/>
            <wp:docPr id="8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590165" cy="1295400"/>
            <wp:effectExtent l="0" t="0" r="635" b="0"/>
            <wp:docPr id="83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0740" cy="933450"/>
            <wp:effectExtent l="0" t="0" r="10160" b="0"/>
            <wp:docPr id="86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80815" cy="1781175"/>
            <wp:effectExtent l="0" t="0" r="635" b="9525"/>
            <wp:docPr id="8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8915" cy="1247775"/>
            <wp:effectExtent l="0" t="0" r="635" b="9525"/>
            <wp:docPr id="87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452880"/>
            <wp:effectExtent l="0" t="0" r="5715" b="13970"/>
            <wp:docPr id="89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0840" cy="1409700"/>
            <wp:effectExtent l="0" t="0" r="10160" b="0"/>
            <wp:docPr id="90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078230"/>
            <wp:effectExtent l="0" t="0" r="6985" b="7620"/>
            <wp:docPr id="88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733040" cy="1552575"/>
            <wp:effectExtent l="0" t="0" r="10160" b="9525"/>
            <wp:docPr id="91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6365" cy="2524125"/>
            <wp:effectExtent l="0" t="0" r="635" b="9525"/>
            <wp:docPr id="92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8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5915" cy="1400175"/>
            <wp:effectExtent l="0" t="0" r="635" b="9525"/>
            <wp:docPr id="96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04640" cy="2599690"/>
            <wp:effectExtent l="0" t="0" r="10160" b="10160"/>
            <wp:docPr id="93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每一个input都加个name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47825" cy="1133475"/>
            <wp:effectExtent l="0" t="0" r="9525" b="9525"/>
            <wp:docPr id="95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33090" cy="2009775"/>
            <wp:effectExtent l="0" t="0" r="10160" b="9525"/>
            <wp:docPr id="94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name是必选的</w:t>
      </w:r>
    </w:p>
    <w:p>
      <w:pPr>
        <w:rPr>
          <w:rFonts w:hint="eastAsia"/>
          <w:lang w:val="en-US" w:eastAsia="zh-CN"/>
        </w:rPr>
      </w:pPr>
    </w:p>
    <w:p/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723515" cy="1962150"/>
            <wp:effectExtent l="0" t="0" r="635" b="0"/>
            <wp:docPr id="97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text只能做单行输入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209290" cy="1295400"/>
            <wp:effectExtent l="0" t="0" r="10160" b="0"/>
            <wp:docPr id="9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多行输入</w:t>
      </w:r>
    </w:p>
    <w:p/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942590" cy="2324100"/>
            <wp:effectExtent l="0" t="0" r="10160" b="0"/>
            <wp:docPr id="99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71925"/>
            <wp:effectExtent l="0" t="0" r="7620" b="9525"/>
            <wp:docPr id="101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9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990215" cy="781050"/>
            <wp:effectExtent l="0" t="0" r="635" b="0"/>
            <wp:docPr id="10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85440" cy="962025"/>
            <wp:effectExtent l="0" t="0" r="10160" b="9525"/>
            <wp:docPr id="102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9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1725" cy="885825"/>
            <wp:effectExtent l="0" t="0" r="9525" b="9525"/>
            <wp:docPr id="103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28265" cy="2219325"/>
            <wp:effectExtent l="0" t="0" r="635" b="9525"/>
            <wp:docPr id="104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923540" cy="2486025"/>
            <wp:effectExtent l="0" t="0" r="10160" b="9525"/>
            <wp:docPr id="105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Value？</w:t>
      </w:r>
    </w:p>
    <w:p>
      <w:pPr>
        <w:pBdr>
          <w:bottom w:val="single" w:color="auto" w:sz="4" w:space="0"/>
        </w:pBd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475355"/>
            <wp:effectExtent l="0" t="0" r="3810" b="10795"/>
            <wp:docPr id="106" name="图片 106" descr="23570088640805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23570088640805505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209290" cy="1571625"/>
            <wp:effectExtent l="0" t="0" r="10160" b="9525"/>
            <wp:docPr id="10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80715" cy="1066800"/>
            <wp:effectExtent l="0" t="0" r="635" b="0"/>
            <wp:docPr id="1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0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0500" cy="2835275"/>
            <wp:effectExtent l="0" t="0" r="6350" b="3175"/>
            <wp:docPr id="112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0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1171575" cy="438150"/>
            <wp:effectExtent l="0" t="0" r="9525" b="0"/>
            <wp:docPr id="1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14265" cy="2675890"/>
            <wp:effectExtent l="0" t="0" r="635" b="10160"/>
            <wp:docPr id="113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0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256915" cy="314325"/>
            <wp:effectExtent l="0" t="0" r="635" b="9525"/>
            <wp:docPr id="117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819015" cy="5295265"/>
            <wp:effectExtent l="0" t="0" r="635" b="635"/>
            <wp:docPr id="1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7065" cy="1371600"/>
            <wp:effectExtent l="0" t="0" r="635" b="0"/>
            <wp:docPr id="1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56915" cy="314325"/>
            <wp:effectExtent l="0" t="0" r="635" b="9525"/>
            <wp:docPr id="15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1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95190" cy="2742565"/>
            <wp:effectExtent l="0" t="0" r="10160" b="635"/>
            <wp:docPr id="115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为什么隐藏域</w:t>
      </w:r>
      <w:bookmarkStart w:id="0" w:name="_GoBack"/>
      <w:bookmarkEnd w:id="0"/>
      <w:r>
        <w:rPr>
          <w:rFonts w:hint="eastAsia"/>
          <w:lang w:val="en-US" w:eastAsia="zh-CN"/>
        </w:rPr>
        <w:t>还可以看得到？</w:t>
      </w:r>
    </w:p>
    <w:p/>
    <w:p>
      <w:r>
        <w:drawing>
          <wp:inline distT="0" distB="0" distL="114300" distR="114300">
            <wp:extent cx="3256915" cy="314325"/>
            <wp:effectExtent l="0" t="0" r="635" b="9525"/>
            <wp:docPr id="11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818890" cy="1000125"/>
            <wp:effectExtent l="0" t="0" r="10160" b="9525"/>
            <wp:docPr id="118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4490" cy="476250"/>
            <wp:effectExtent l="0" t="0" r="10160" b="0"/>
            <wp:docPr id="119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90365" cy="1676400"/>
            <wp:effectExtent l="0" t="0" r="635" b="0"/>
            <wp:docPr id="120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1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无法播放完一首切换到下一首？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247515" cy="1895475"/>
            <wp:effectExtent l="0" t="0" r="635" b="9525"/>
            <wp:docPr id="121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1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5615" cy="2295525"/>
            <wp:effectExtent l="0" t="0" r="635" b="9525"/>
            <wp:docPr id="12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1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644650"/>
            <wp:effectExtent l="0" t="0" r="7620" b="12700"/>
            <wp:docPr id="123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1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057015" cy="1800225"/>
            <wp:effectExtent l="0" t="0" r="635" b="9525"/>
            <wp:docPr id="124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0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290" cy="1057275"/>
            <wp:effectExtent l="0" t="0" r="10160" b="9525"/>
            <wp:docPr id="125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两个日历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六个作业</w:t>
      </w: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ind w:firstLine="210" w:firstLineChars="100"/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7E5171"/>
    <w:rsid w:val="05737476"/>
    <w:rsid w:val="06A644FF"/>
    <w:rsid w:val="07AF1EAF"/>
    <w:rsid w:val="0B2F6CBD"/>
    <w:rsid w:val="0E4C625F"/>
    <w:rsid w:val="10F62B80"/>
    <w:rsid w:val="1FD45934"/>
    <w:rsid w:val="20325966"/>
    <w:rsid w:val="20A503BD"/>
    <w:rsid w:val="28E37CC9"/>
    <w:rsid w:val="2D0900EA"/>
    <w:rsid w:val="2EB564FC"/>
    <w:rsid w:val="3B5A50A0"/>
    <w:rsid w:val="4A8B666D"/>
    <w:rsid w:val="4FA74478"/>
    <w:rsid w:val="531B0662"/>
    <w:rsid w:val="56AD218B"/>
    <w:rsid w:val="58D23425"/>
    <w:rsid w:val="5A0E4ECD"/>
    <w:rsid w:val="5B707E30"/>
    <w:rsid w:val="5C587F93"/>
    <w:rsid w:val="5DF9210D"/>
    <w:rsid w:val="63144E65"/>
    <w:rsid w:val="64875338"/>
    <w:rsid w:val="6550556A"/>
    <w:rsid w:val="6892713B"/>
    <w:rsid w:val="68EF0056"/>
    <w:rsid w:val="69105145"/>
    <w:rsid w:val="6B3D6294"/>
    <w:rsid w:val="6CDB79D2"/>
    <w:rsid w:val="6D535020"/>
    <w:rsid w:val="6DC15394"/>
    <w:rsid w:val="72057A85"/>
    <w:rsid w:val="727E5171"/>
    <w:rsid w:val="75FB46C2"/>
    <w:rsid w:val="77AE0534"/>
    <w:rsid w:val="78F81012"/>
    <w:rsid w:val="7BEF3006"/>
    <w:rsid w:val="7E7D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7" Type="http://schemas.openxmlformats.org/officeDocument/2006/relationships/fontTable" Target="fontTable.xml"/><Relationship Id="rId116" Type="http://schemas.openxmlformats.org/officeDocument/2006/relationships/customXml" Target="../customXml/item1.xml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2018-06-04T07:48:00Z</dcterms:created>
  <dc:creator>asprie</dc:creator>
  <cp:lastModifiedBy>asprie</cp:lastModifiedBy>
  <dcterms:modified xsi:type="dcterms:W3CDTF">2018-07-07T02:31:19Z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