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Jsp作业？</w:t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114040" cy="2324100"/>
            <wp:effectExtent l="0" t="0" r="1016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52140" cy="552450"/>
            <wp:effectExtent l="0" t="0" r="1016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295015" cy="222885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2875915" cy="222885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056890" cy="3704590"/>
            <wp:effectExtent l="0" t="0" r="10160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256915" cy="4561840"/>
            <wp:effectExtent l="0" t="0" r="635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456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256915" cy="20669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4371340" cy="1543050"/>
            <wp:effectExtent l="0" t="0" r="1016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2990215" cy="399034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2904490" cy="213360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2875915" cy="474281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590290" cy="3552190"/>
            <wp:effectExtent l="0" t="0" r="1016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为什么可以没有var？</w:t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4009390" cy="4361815"/>
            <wp:effectExtent l="0" t="0" r="1016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847850" cy="7429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</w:t>
      </w:r>
    </w:p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76115" cy="126682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6865" cy="12477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7143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4286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7565" cy="8286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4240" cy="21621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9390" cy="100965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2685415" cy="359029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0265" cy="3133090"/>
            <wp:effectExtent l="0" t="0" r="6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4065" cy="3228340"/>
            <wp:effectExtent l="0" t="0" r="6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r>
        <w:drawing>
          <wp:inline distT="0" distB="0" distL="114300" distR="114300">
            <wp:extent cx="2923540" cy="2038350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8965" cy="27997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37890" cy="809625"/>
            <wp:effectExtent l="0" t="0" r="10160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428490" cy="2152650"/>
            <wp:effectExtent l="0" t="0" r="1016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3090" cy="2713990"/>
            <wp:effectExtent l="0" t="0" r="10160" b="1016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56915" cy="3714115"/>
            <wp:effectExtent l="0" t="0" r="635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8815" cy="1581150"/>
            <wp:effectExtent l="0" t="0" r="635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61715" cy="1619250"/>
            <wp:effectExtent l="0" t="0" r="63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二维数组内存分布是连续的...？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99815" cy="2799715"/>
            <wp:effectExtent l="0" t="0" r="635" b="63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2599690" cy="2095500"/>
            <wp:effectExtent l="0" t="0" r="1016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1650" cy="438150"/>
            <wp:effectExtent l="0" t="0" r="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3790315" cy="2400300"/>
            <wp:effectExtent l="0" t="0" r="635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24075" cy="447675"/>
            <wp:effectExtent l="0" t="0" r="9525" b="952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传统的做法：</w:t>
      </w:r>
    </w:p>
    <w:p>
      <w:r>
        <w:drawing>
          <wp:inline distT="0" distB="0" distL="114300" distR="114300">
            <wp:extent cx="1762125" cy="781050"/>
            <wp:effectExtent l="0" t="0" r="9525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42690" cy="971550"/>
            <wp:effectExtent l="0" t="0" r="1016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5240" cy="2276475"/>
            <wp:effectExtent l="0" t="0" r="10160" b="952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4965" cy="971550"/>
            <wp:effectExtent l="0" t="0" r="635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返回删除的元素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 替换</w:t>
      </w:r>
    </w:p>
    <w:p>
      <w:r>
        <w:drawing>
          <wp:inline distT="0" distB="0" distL="114300" distR="114300">
            <wp:extent cx="3399790" cy="2352675"/>
            <wp:effectExtent l="0" t="0" r="10160" b="952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215" cy="771525"/>
            <wp:effectExtent l="0" t="0" r="635" b="952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2961640" cy="2286000"/>
            <wp:effectExtent l="0" t="0" r="1016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666490" cy="2352675"/>
            <wp:effectExtent l="0" t="0" r="10160" b="952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函数使用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161665" cy="838200"/>
            <wp:effectExtent l="0" t="0" r="635" b="0"/>
            <wp:docPr id="4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rcRect b="34815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904615" cy="3199765"/>
            <wp:effectExtent l="0" t="0" r="635" b="635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8740" cy="1714500"/>
            <wp:effectExtent l="0" t="0" r="10160" b="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5890" cy="1647825"/>
            <wp:effectExtent l="0" t="0" r="10160" b="9525"/>
            <wp:docPr id="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2495550" cy="1181100"/>
            <wp:effectExtent l="0" t="0" r="0" b="0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754370"/>
            <wp:effectExtent l="0" t="0" r="6985" b="17780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5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09290" cy="4495165"/>
            <wp:effectExtent l="0" t="0" r="10160" b="635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2200" cy="2694940"/>
            <wp:effectExtent l="0" t="0" r="0" b="10160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4525" cy="1819275"/>
            <wp:effectExtent l="0" t="0" r="9525" b="9525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66615" cy="2419350"/>
            <wp:effectExtent l="0" t="0" r="635" b="0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504690" cy="4152265"/>
            <wp:effectExtent l="0" t="0" r="10160" b="635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415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599815" cy="3628390"/>
            <wp:effectExtent l="0" t="0" r="635" b="10160"/>
            <wp:docPr id="6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...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019300" cy="2314575"/>
            <wp:effectExtent l="0" t="0" r="0" b="9525"/>
            <wp:docPr id="6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8"/>
                    <pic:cNvPicPr>
                      <a:picLocks noChangeAspect="1"/>
                    </pic:cNvPicPr>
                  </pic:nvPicPr>
                  <pic:blipFill>
                    <a:blip r:embed="rId61"/>
                    <a:srcRect t="41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09290" cy="1905000"/>
            <wp:effectExtent l="0" t="0" r="10160" b="0"/>
            <wp:docPr id="6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237990" cy="3371215"/>
            <wp:effectExtent l="0" t="0" r="10160" b="635"/>
            <wp:docPr id="6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4237990" cy="3323590"/>
            <wp:effectExtent l="0" t="0" r="10160" b="10160"/>
            <wp:docPr id="6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323590" cy="2694940"/>
            <wp:effectExtent l="0" t="0" r="10160" b="10160"/>
            <wp:docPr id="6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533650" cy="5161915"/>
            <wp:effectExtent l="0" t="0" r="0" b="635"/>
            <wp:docPr id="6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6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pBdr>
          <w:bottom w:val="single" w:color="auto" w:sz="4" w:space="0"/>
        </w:pBd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742690" cy="3742690"/>
            <wp:effectExtent l="0" t="0" r="10160" b="1016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？？？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作业大题</w:t>
      </w:r>
    </w:p>
    <w:p>
      <w:pPr>
        <w:rPr>
          <w:rFonts w:hint="eastAsia"/>
        </w:rPr>
      </w:pPr>
      <w:r>
        <w:rPr>
          <w:rFonts w:hint="eastAsia"/>
        </w:rPr>
        <w:t>&lt;script&gt;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function getSum(n){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result =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j = 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for(var i = 1;i&lt;=n;i++){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if(i%2==0){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 = result-1/j;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}else{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 = result + 1/j;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j= j+2;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console.log(result);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getSum(10);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&lt;/script&gt;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&lt;!--</w:t>
      </w:r>
    </w:p>
    <w:p>
      <w:pPr>
        <w:rPr>
          <w:rFonts w:hint="eastAsia"/>
        </w:rPr>
      </w:pPr>
      <w:r>
        <w:rPr>
          <w:rFonts w:hint="eastAsia"/>
        </w:rPr>
        <w:t>var result = 0;</w:t>
      </w:r>
    </w:p>
    <w:p>
      <w:pPr>
        <w:rPr>
          <w:rFonts w:hint="eastAsia"/>
        </w:rPr>
      </w:pPr>
      <w:r>
        <w:rPr>
          <w:rFonts w:hint="eastAsia"/>
        </w:rPr>
        <w:t>var j = 1;</w:t>
      </w:r>
    </w:p>
    <w:p>
      <w:pPr>
        <w:rPr>
          <w:rFonts w:hint="eastAsia"/>
        </w:rPr>
      </w:pPr>
      <w:r>
        <w:rPr>
          <w:rFonts w:hint="eastAsia"/>
        </w:rPr>
        <w:t>var i = 1;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function getSum(){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if(i%2==0){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 = result-1/j;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}else{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 = result + 1/j;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j= j+2;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if(i&lt;10){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getSum();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getSum();</w:t>
      </w:r>
    </w:p>
    <w:p>
      <w:pPr>
        <w:rPr>
          <w:rFonts w:hint="eastAsia"/>
        </w:rPr>
      </w:pPr>
      <w:r>
        <w:rPr>
          <w:rFonts w:hint="eastAsia"/>
        </w:rPr>
        <w:t>console.log(result);</w:t>
      </w:r>
    </w:p>
    <w:p>
      <w:pPr>
        <w:pBdr>
          <w:bottom w:val="single" w:color="auto" w:sz="4" w:space="0"/>
        </w:pBdr>
        <w:rPr>
          <w:rFonts w:hint="eastAsia"/>
        </w:rPr>
      </w:pPr>
      <w:r>
        <w:rPr>
          <w:rFonts w:hint="eastAsia"/>
        </w:rPr>
        <w:t>--&gt;</w:t>
      </w:r>
    </w:p>
    <w:p>
      <w:pPr>
        <w:pBdr>
          <w:bottom w:val="single" w:color="auto" w:sz="4" w:space="0"/>
        </w:pBdr>
        <w:rPr>
          <w:rFonts w:hint="eastAsia"/>
          <w:lang w:eastAsia="zh-CN"/>
        </w:rPr>
      </w:pPr>
      <w:r>
        <w:rPr>
          <w:rFonts w:hint="eastAsia"/>
          <w:lang w:eastAsia="zh-CN"/>
        </w:rPr>
        <w:t>？？</w:t>
      </w:r>
      <w:bookmarkStart w:id="0" w:name="_GoBack"/>
      <w:bookmarkEnd w:id="0"/>
    </w:p>
    <w:p>
      <w:pPr>
        <w:pBdr>
          <w:bottom w:val="single" w:color="auto" w:sz="4" w:space="0"/>
        </w:pBdr>
        <w:rPr>
          <w:rFonts w:hint="eastAsia"/>
          <w:lang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2986405"/>
            <wp:effectExtent l="0" t="0" r="3175" b="44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6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...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案例1：</w:t>
      </w:r>
    </w:p>
    <w:p>
      <w:r>
        <w:drawing>
          <wp:inline distT="0" distB="0" distL="114300" distR="114300">
            <wp:extent cx="4066540" cy="1381125"/>
            <wp:effectExtent l="0" t="0" r="10160" b="952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37815" cy="1143000"/>
            <wp:effectExtent l="0" t="0" r="635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案例2：加载一块执行一块</w:t>
      </w:r>
    </w:p>
    <w:p>
      <w:r>
        <w:drawing>
          <wp:inline distT="0" distB="0" distL="114300" distR="114300">
            <wp:extent cx="2837815" cy="2076450"/>
            <wp:effectExtent l="0" t="0" r="635" b="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案例3：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47565" cy="1924050"/>
            <wp:effectExtent l="0" t="0" r="635" b="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75965" cy="1019175"/>
            <wp:effectExtent l="0" t="0" r="635" b="9525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743075" cy="1133475"/>
            <wp:effectExtent l="0" t="0" r="9525" b="9525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图...</w:t>
      </w:r>
    </w:p>
    <w:p>
      <w:pPr>
        <w:pBdr>
          <w:bottom w:val="none" w:color="auto" w:sz="0" w:space="0"/>
        </w:pBdr>
      </w:pP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5271770" cy="2308225"/>
            <wp:effectExtent l="0" t="0" r="5080" b="15875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4799965" cy="1590675"/>
            <wp:effectExtent l="0" t="0" r="635" b="9525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4952365" cy="1581150"/>
            <wp:effectExtent l="0" t="0" r="635" b="0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2914015" cy="2952115"/>
            <wp:effectExtent l="0" t="0" r="635" b="635"/>
            <wp:docPr id="12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5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66565" cy="2780665"/>
            <wp:effectExtent l="0" t="0" r="635" b="635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75915" cy="533400"/>
            <wp:effectExtent l="0" t="0" r="635" b="0"/>
            <wp:docPr id="12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5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209290" cy="3304540"/>
            <wp:effectExtent l="0" t="0" r="10160" b="10160"/>
            <wp:docPr id="7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3065" cy="3447415"/>
            <wp:effectExtent l="0" t="0" r="635" b="635"/>
            <wp:docPr id="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971165" cy="590550"/>
            <wp:effectExtent l="0" t="0" r="635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</w:t>
      </w:r>
    </w:p>
    <w:p>
      <w:pP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2837815" cy="504825"/>
            <wp:effectExtent l="0" t="0" r="635" b="9525"/>
            <wp:docPr id="12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5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5090" cy="2885440"/>
            <wp:effectExtent l="0" t="0" r="10160" b="1016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1838325" cy="152400"/>
            <wp:effectExtent l="0" t="0" r="9525" b="0"/>
            <wp:docPr id="12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5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2733040" cy="4314190"/>
            <wp:effectExtent l="0" t="0" r="10160" b="10160"/>
            <wp:docPr id="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后面两种方法可以通过键值法来访问对象的属性和方法吗？</w:t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一共三种方法 两种访问方式</w:t>
      </w: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2894965" cy="1323975"/>
            <wp:effectExtent l="0" t="0" r="635" b="9525"/>
            <wp:docPr id="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2590165" cy="447675"/>
            <wp:effectExtent l="0" t="0" r="635" b="9525"/>
            <wp:docPr id="12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4266565" cy="4037965"/>
            <wp:effectExtent l="0" t="0" r="635" b="635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1219200" cy="314325"/>
            <wp:effectExtent l="0" t="0" r="0" b="9525"/>
            <wp:docPr id="12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6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752215" cy="3285490"/>
            <wp:effectExtent l="0" t="0" r="635" b="1016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1143000" cy="285750"/>
            <wp:effectExtent l="0" t="0" r="0" b="0"/>
            <wp:docPr id="12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4533265" cy="2942590"/>
            <wp:effectExtent l="0" t="0" r="635" b="10160"/>
            <wp:docPr id="8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rcRect t="962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885440" cy="1562100"/>
            <wp:effectExtent l="0" t="0" r="10160" b="0"/>
            <wp:docPr id="128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6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57425" cy="1171575"/>
            <wp:effectExtent l="0" t="0" r="9525" b="9525"/>
            <wp:docPr id="8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2840" cy="2542540"/>
            <wp:effectExtent l="0" t="0" r="10160" b="10160"/>
            <wp:docPr id="8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this.指向window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780665" cy="3371215"/>
            <wp:effectExtent l="0" t="0" r="635" b="635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2742565" cy="2457450"/>
            <wp:effectExtent l="0" t="0" r="635" b="0"/>
            <wp:docPr id="9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904490" cy="2476500"/>
            <wp:effectExtent l="0" t="0" r="10160" b="0"/>
            <wp:docPr id="9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904615" cy="1866900"/>
            <wp:effectExtent l="0" t="0" r="635" b="0"/>
            <wp:docPr id="1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原型链</w:t>
      </w:r>
    </w:p>
    <w:p>
      <w:r>
        <w:drawing>
          <wp:inline distT="0" distB="0" distL="114300" distR="114300">
            <wp:extent cx="1581150" cy="1133475"/>
            <wp:effectExtent l="0" t="0" r="0" b="9525"/>
            <wp:docPr id="12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6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1915" cy="1200150"/>
            <wp:effectExtent l="0" t="0" r="635" b="0"/>
            <wp:docPr id="9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7990" cy="5028565"/>
            <wp:effectExtent l="0" t="0" r="10160" b="635"/>
            <wp:docPr id="9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502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47265"/>
            <wp:effectExtent l="0" t="0" r="6985" b="635"/>
            <wp:docPr id="9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FA2CE3"/>
    <w:rsid w:val="15D45758"/>
    <w:rsid w:val="167153C5"/>
    <w:rsid w:val="21114DD8"/>
    <w:rsid w:val="22FC47BA"/>
    <w:rsid w:val="245B43EC"/>
    <w:rsid w:val="27A929C0"/>
    <w:rsid w:val="305F6041"/>
    <w:rsid w:val="31F369F1"/>
    <w:rsid w:val="36423AA1"/>
    <w:rsid w:val="38994F71"/>
    <w:rsid w:val="38E45274"/>
    <w:rsid w:val="4113434C"/>
    <w:rsid w:val="47D31040"/>
    <w:rsid w:val="52FD051C"/>
    <w:rsid w:val="537C38E0"/>
    <w:rsid w:val="54CF304C"/>
    <w:rsid w:val="556964D1"/>
    <w:rsid w:val="558B0115"/>
    <w:rsid w:val="5F086C45"/>
    <w:rsid w:val="5FDA7229"/>
    <w:rsid w:val="60891513"/>
    <w:rsid w:val="625925DC"/>
    <w:rsid w:val="66FA2CE3"/>
    <w:rsid w:val="6B283E58"/>
    <w:rsid w:val="6C4D4A4A"/>
    <w:rsid w:val="6D535020"/>
    <w:rsid w:val="6F19155D"/>
    <w:rsid w:val="6F5260E9"/>
    <w:rsid w:val="70E0239F"/>
    <w:rsid w:val="740A4A40"/>
    <w:rsid w:val="749B6795"/>
    <w:rsid w:val="7ABF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7" Type="http://schemas.openxmlformats.org/officeDocument/2006/relationships/fontTable" Target="fontTable.xml"/><Relationship Id="rId106" Type="http://schemas.openxmlformats.org/officeDocument/2006/relationships/customXml" Target="../customXml/item1.xml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2018-06-11T01:08:00Z</dcterms:created>
  <dc:creator>asprie</dc:creator>
  <cp:lastModifiedBy>asprie</cp:lastModifiedBy>
  <dcterms:modified xsi:type="dcterms:W3CDTF">2018-07-08T02:57:08Z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