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05562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冗余度高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171315" cy="31426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4819015" cy="176212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3765" cy="17145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36188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9990" cy="22574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9490" cy="25996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99915" cy="1781175"/>
            <wp:effectExtent l="0" t="0" r="6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09240" cy="127635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108835"/>
            <wp:effectExtent l="0" t="0" r="571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00200" cy="161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拦截配置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2925" cy="1619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应用程序加载的时候就调用这个方法 把所有的过滤器都初始化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Servlet是在用的时候才加载</w:t>
      </w:r>
    </w:p>
    <w:p>
      <w:r>
        <w:drawing>
          <wp:inline distT="0" distB="0" distL="114300" distR="114300">
            <wp:extent cx="3504565" cy="127635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42540" cy="36195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53465" cy="307340"/>
            <wp:effectExtent l="0" t="0" r="1333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rcRect t="58095" r="-1468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23540" cy="323850"/>
            <wp:effectExtent l="0" t="0" r="1016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47725" cy="4000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377565"/>
            <wp:effectExtent l="0" t="0" r="508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89300"/>
            <wp:effectExtent l="0" t="0" r="444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065" cy="29711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14265" cy="15906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4765" cy="3171190"/>
            <wp:effectExtent l="0" t="0" r="63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04740" cy="1257300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3719830"/>
            <wp:effectExtent l="0" t="0" r="5715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0490" cy="3714115"/>
            <wp:effectExtent l="0" t="0" r="1016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180965" cy="3742690"/>
            <wp:effectExtent l="0" t="0" r="63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0490" cy="3676015"/>
            <wp:effectExtent l="0" t="0" r="1016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71440" cy="3742690"/>
            <wp:effectExtent l="0" t="0" r="10160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2865" cy="3714115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710305"/>
            <wp:effectExtent l="0" t="0" r="5715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780665" cy="352425"/>
            <wp:effectExtent l="0" t="0" r="63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52190" cy="885825"/>
            <wp:effectExtent l="0" t="0" r="1016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52090" cy="342900"/>
            <wp:effectExtent l="0" t="0" r="1016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7415" cy="828675"/>
            <wp:effectExtent l="0" t="0" r="63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6865" cy="342900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66465" cy="9144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80690" cy="342900"/>
            <wp:effectExtent l="0" t="0" r="1016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2000" cy="1905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114040" cy="323850"/>
            <wp:effectExtent l="0" t="0" r="1016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62025" cy="3524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9740" cy="34290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57275" cy="5238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4540" cy="361950"/>
            <wp:effectExtent l="0" t="0" r="1016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76350" cy="7239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28565" cy="154305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158115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140" cy="1533525"/>
            <wp:effectExtent l="0" t="0" r="1016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2257425" cy="14573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493645"/>
            <wp:effectExtent l="0" t="0" r="762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635375"/>
            <wp:effectExtent l="0" t="0" r="8255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/>
    <w:p>
      <w:r>
        <w:drawing>
          <wp:inline distT="0" distB="0" distL="114300" distR="114300">
            <wp:extent cx="5019040" cy="3495040"/>
            <wp:effectExtent l="0" t="0" r="10160" b="1016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18765" cy="352425"/>
            <wp:effectExtent l="0" t="0" r="635" b="952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1943100" cy="109537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97150"/>
            <wp:effectExtent l="0" t="0" r="7620" b="1270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740785"/>
            <wp:effectExtent l="0" t="0" r="8255" b="12065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290" cy="3075940"/>
            <wp:effectExtent l="0" t="0" r="10160" b="10160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8890" cy="2599690"/>
            <wp:effectExtent l="0" t="0" r="10160" b="1016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47340" cy="72390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4490" cy="466725"/>
            <wp:effectExtent l="0" t="0" r="10160" b="9525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是include的跳转方式</w:t>
      </w:r>
    </w:p>
    <w:p/>
    <w:p>
      <w:r>
        <w:drawing>
          <wp:inline distT="0" distB="0" distL="114300" distR="114300">
            <wp:extent cx="5009515" cy="3514090"/>
            <wp:effectExtent l="0" t="0" r="635" b="10160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9825" cy="323850"/>
            <wp:effectExtent l="0" t="0" r="9525" b="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14450" cy="457200"/>
            <wp:effectExtent l="0" t="0" r="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3040" cy="314325"/>
            <wp:effectExtent l="0" t="0" r="10160" b="9525"/>
            <wp:docPr id="10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90625" cy="771525"/>
            <wp:effectExtent l="0" t="0" r="9525" b="9525"/>
            <wp:docPr id="10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6415" cy="323850"/>
            <wp:effectExtent l="0" t="0" r="635" b="0"/>
            <wp:docPr id="10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52525" cy="1666875"/>
            <wp:effectExtent l="0" t="0" r="9525" b="9525"/>
            <wp:docPr id="10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在ServletB中的映射改为：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980940" cy="1876425"/>
            <wp:effectExtent l="0" t="0" r="10160" b="9525"/>
            <wp:docPr id="12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7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2742565" cy="342900"/>
            <wp:effectExtent l="0" t="0" r="635" b="0"/>
            <wp:docPr id="11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1400175" cy="809625"/>
            <wp:effectExtent l="0" t="0" r="9525" b="9525"/>
            <wp:docPr id="11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133090" cy="361950"/>
            <wp:effectExtent l="0" t="0" r="10160" b="0"/>
            <wp:docPr id="11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1219200" cy="1733550"/>
            <wp:effectExtent l="0" t="0" r="0" b="0"/>
            <wp:docPr id="11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截图补充。。。？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在server.xml中按ctrl+o？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地址栏中最好不要输入中文 编码格式没办法保证  建议通过表单提交的方式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761740" cy="295275"/>
            <wp:effectExtent l="0" t="0" r="10160" b="9525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437890" cy="647700"/>
            <wp:effectExtent l="0" t="0" r="10160" b="0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00075"/>
            <wp:effectExtent l="0" t="0" r="7620" b="9525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3925" cy="238125"/>
            <wp:effectExtent l="0" t="0" r="9525" b="9525"/>
            <wp:docPr id="7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6590" cy="2105025"/>
            <wp:effectExtent l="0" t="0" r="10160" b="9525"/>
            <wp:docPr id="7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4615" cy="542925"/>
            <wp:effectExtent l="0" t="0" r="635" b="9525"/>
            <wp:docPr id="7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100705"/>
            <wp:effectExtent l="0" t="0" r="7620" b="4445"/>
            <wp:docPr id="7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9065" cy="3342640"/>
            <wp:effectExtent l="0" t="0" r="635" b="10160"/>
            <wp:docPr id="7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152390" cy="2885440"/>
            <wp:effectExtent l="0" t="0" r="10160" b="10160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没有过滤器：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可以随意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有过滤器：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</w:t>
      </w:r>
      <w:r>
        <w:drawing>
          <wp:inline distT="0" distB="0" distL="114300" distR="114300">
            <wp:extent cx="3475990" cy="942975"/>
            <wp:effectExtent l="0" t="0" r="10160" b="9525"/>
            <wp:docPr id="10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此时先登录再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90700" cy="171450"/>
            <wp:effectExtent l="0" t="0" r="0" b="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1200" cy="133350"/>
            <wp:effectExtent l="0" t="0" r="0" b="0"/>
            <wp:docPr id="10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618865" cy="419100"/>
            <wp:effectExtent l="0" t="0" r="63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228465" cy="2295525"/>
            <wp:effectExtent l="0" t="0" r="635" b="9525"/>
            <wp:docPr id="8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1628775"/>
            <wp:effectExtent l="0" t="0" r="10160" b="9525"/>
            <wp:docPr id="8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065" cy="1704975"/>
            <wp:effectExtent l="0" t="0" r="635" b="9525"/>
            <wp:docPr id="8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没有登录：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571240" cy="333375"/>
            <wp:effectExtent l="0" t="0" r="10160" b="9525"/>
            <wp:docPr id="8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656965" cy="876300"/>
            <wp:effectExtent l="0" t="0" r="635" b="0"/>
            <wp:docPr id="8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8315" cy="342900"/>
            <wp:effectExtent l="0" t="0" r="635" b="0"/>
            <wp:docPr id="8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447415" cy="828675"/>
            <wp:effectExtent l="0" t="0" r="635" b="9525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登录andy: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485515" cy="1866900"/>
            <wp:effectExtent l="0" t="0" r="635" b="0"/>
            <wp:docPr id="8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47340" cy="238125"/>
            <wp:effectExtent l="0" t="0" r="10160" b="9525"/>
            <wp:docPr id="9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7865" cy="323850"/>
            <wp:effectExtent l="0" t="0" r="635" b="0"/>
            <wp:docPr id="9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1676400" cy="180975"/>
            <wp:effectExtent l="0" t="0" r="0" b="9525"/>
            <wp:docPr id="9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733165" cy="342900"/>
            <wp:effectExtent l="0" t="0" r="635" b="0"/>
            <wp:docPr id="9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580890" cy="914400"/>
            <wp:effectExtent l="0" t="0" r="10160" b="0"/>
            <wp:docPr id="9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登录candy：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447415" cy="1771650"/>
            <wp:effectExtent l="0" t="0" r="635" b="0"/>
            <wp:docPr id="9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94990" cy="200025"/>
            <wp:effectExtent l="0" t="0" r="10160" b="9525"/>
            <wp:docPr id="9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14040" cy="409575"/>
            <wp:effectExtent l="0" t="0" r="10160" b="9525"/>
            <wp:docPr id="9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1724025" cy="180975"/>
            <wp:effectExtent l="0" t="0" r="9525" b="9525"/>
            <wp:docPr id="9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333375"/>
            <wp:effectExtent l="0" t="0" r="635" b="9525"/>
            <wp:docPr id="9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9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1600200" cy="171450"/>
            <wp:effectExtent l="0" t="0" r="0" b="0"/>
            <wp:docPr id="10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247515" cy="2476500"/>
            <wp:effectExtent l="0" t="0" r="635" b="0"/>
            <wp:docPr id="10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5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771390" cy="1695450"/>
            <wp:effectExtent l="0" t="0" r="10160" b="0"/>
            <wp:docPr id="10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5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038090" cy="1676400"/>
            <wp:effectExtent l="0" t="0" r="10160" b="0"/>
            <wp:docPr id="10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076190" cy="1885950"/>
            <wp:effectExtent l="0" t="0" r="10160" b="0"/>
            <wp:docPr id="11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09540" cy="3809365"/>
            <wp:effectExtent l="0" t="0" r="10160" b="635"/>
            <wp:docPr id="11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72405" cy="3992245"/>
            <wp:effectExtent l="0" t="0" r="4445" b="8255"/>
            <wp:docPr id="11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362450"/>
            <wp:effectExtent l="0" t="0" r="5080" b="0"/>
            <wp:docPr id="11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3822B4"/>
    <w:rsid w:val="013167E8"/>
    <w:rsid w:val="0AB76AF0"/>
    <w:rsid w:val="0C294504"/>
    <w:rsid w:val="1B790B19"/>
    <w:rsid w:val="1D55484F"/>
    <w:rsid w:val="24230E4A"/>
    <w:rsid w:val="2E161552"/>
    <w:rsid w:val="30774684"/>
    <w:rsid w:val="3F7F3CDE"/>
    <w:rsid w:val="43765790"/>
    <w:rsid w:val="49E31A0D"/>
    <w:rsid w:val="508A1FDC"/>
    <w:rsid w:val="51C5294E"/>
    <w:rsid w:val="543822B4"/>
    <w:rsid w:val="58CA7C4F"/>
    <w:rsid w:val="5CCF3A15"/>
    <w:rsid w:val="64EC75A7"/>
    <w:rsid w:val="6D535020"/>
    <w:rsid w:val="6DE73D88"/>
    <w:rsid w:val="711314C5"/>
    <w:rsid w:val="763D0D5F"/>
    <w:rsid w:val="796D1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5" Type="http://schemas.openxmlformats.org/officeDocument/2006/relationships/fontTable" Target="fontTable.xml"/><Relationship Id="rId114" Type="http://schemas.openxmlformats.org/officeDocument/2006/relationships/customXml" Target="../customXml/item1.xml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2018-07-03T02:33:00Z</dcterms:created>
  <dc:creator>asprie</dc:creator>
  <cp:lastModifiedBy>Administrator</cp:lastModifiedBy>
  <dcterms:modified xsi:type="dcterms:W3CDTF">2018-11-10T09:39:49Z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