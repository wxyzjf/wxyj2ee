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1447800" cy="209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038225" cy="2000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76450" cy="10477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E:\Program Files\feiq\Recv Files\环境搭建\NavicatforMySQL</w:t>
      </w:r>
    </w:p>
    <w:p>
      <w:pPr>
        <w:pStyle w:val="2"/>
      </w:pPr>
      <w:r>
        <w:drawing>
          <wp:inline distT="0" distB="0" distL="114300" distR="114300">
            <wp:extent cx="3218815" cy="3514090"/>
            <wp:effectExtent l="0" t="0" r="6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351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连接名是什么？</w:t>
      </w:r>
      <w:bookmarkStart w:id="0" w:name="_GoBack"/>
      <w:bookmarkEnd w:id="0"/>
    </w:p>
    <w:p>
      <w:pPr>
        <w:pStyle w:val="2"/>
      </w:pPr>
      <w:r>
        <w:drawing>
          <wp:inline distT="0" distB="0" distL="114300" distR="114300">
            <wp:extent cx="5269230" cy="3098165"/>
            <wp:effectExtent l="0" t="0" r="762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9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209675" cy="447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95550" cy="28187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99715" cy="1781175"/>
            <wp:effectExtent l="0" t="0" r="63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09365" cy="3590290"/>
            <wp:effectExtent l="0" t="0" r="63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59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390650" cy="4095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90340" cy="2419350"/>
            <wp:effectExtent l="0" t="0" r="1016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6690" cy="3390265"/>
            <wp:effectExtent l="0" t="0" r="1016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361690" cy="2999740"/>
            <wp:effectExtent l="0" t="0" r="1016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299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42665" cy="695325"/>
            <wp:effectExtent l="0" t="0" r="63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037840" cy="161925"/>
            <wp:effectExtent l="0" t="0" r="1016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91890" cy="2697480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2697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28365" cy="3409315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为null的不一定放最后</w:t>
      </w:r>
    </w:p>
    <w:p>
      <w:r>
        <w:drawing>
          <wp:inline distT="0" distB="0" distL="114300" distR="114300">
            <wp:extent cx="5271135" cy="2314575"/>
            <wp:effectExtent l="0" t="0" r="571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80865" cy="144780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71190" cy="180975"/>
            <wp:effectExtent l="0" t="0" r="1016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=right out join ... on ...</w:t>
      </w:r>
    </w:p>
    <w:p>
      <w:r>
        <w:drawing>
          <wp:inline distT="0" distB="0" distL="114300" distR="114300">
            <wp:extent cx="4552315" cy="1466850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277110"/>
            <wp:effectExtent l="0" t="0" r="4445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4142740" cy="3660140"/>
            <wp:effectExtent l="0" t="0" r="10160" b="165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rcRect l="911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366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2713990" cy="485775"/>
            <wp:effectExtent l="0" t="0" r="1016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28490" cy="1323975"/>
            <wp:effectExtent l="0" t="0" r="1016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047875"/>
            <wp:effectExtent l="0" t="0" r="444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4533265" cy="3599815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571625" cy="2095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1"/>
                    <a:srcRect b="67647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8940" cy="2047875"/>
            <wp:effectExtent l="0" t="0" r="10160" b="9525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7960" cy="2358390"/>
            <wp:effectExtent l="0" t="0" r="8890" b="381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5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376295"/>
            <wp:effectExtent l="0" t="0" r="5080" b="146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76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4095115" cy="2419350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如果开启了事务修改数据 然后又</w:t>
      </w:r>
    </w:p>
    <w:p>
      <w:pPr>
        <w:pBdr>
          <w:bottom w:val="doub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操作表 是允许的</w:t>
      </w: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5142865" cy="2495550"/>
            <wp:effectExtent l="0" t="0" r="635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5028565" cy="2733040"/>
            <wp:effectExtent l="0" t="0" r="635" b="1016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3980815" cy="2590165"/>
            <wp:effectExtent l="0" t="0" r="635" b="63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Begin；</w:t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2771140" cy="1809750"/>
            <wp:effectExtent l="0" t="0" r="10160" b="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1514475" cy="266700"/>
            <wp:effectExtent l="0" t="0" r="9525" b="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1933575" cy="1095375"/>
            <wp:effectExtent l="0" t="0" r="9525" b="9525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Commit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表才正式添加</w:t>
      </w: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3009265" cy="1152525"/>
            <wp:effectExtent l="0" t="0" r="635" b="9525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273675" cy="4004945"/>
            <wp:effectExtent l="0" t="0" r="3175" b="146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04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/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F13B64"/>
    <w:rsid w:val="0A7007A7"/>
    <w:rsid w:val="162E7D51"/>
    <w:rsid w:val="1927685F"/>
    <w:rsid w:val="19C67D38"/>
    <w:rsid w:val="2EE65FD6"/>
    <w:rsid w:val="33B72A5F"/>
    <w:rsid w:val="3547460D"/>
    <w:rsid w:val="359549C7"/>
    <w:rsid w:val="39D56DC5"/>
    <w:rsid w:val="3AEF6FEE"/>
    <w:rsid w:val="47B87EF6"/>
    <w:rsid w:val="487B6F4B"/>
    <w:rsid w:val="4DC41DB8"/>
    <w:rsid w:val="5CAE16FE"/>
    <w:rsid w:val="6AF13B64"/>
    <w:rsid w:val="6B4E41EE"/>
    <w:rsid w:val="6D535020"/>
    <w:rsid w:val="72B60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prie\AppData\Roaming\Kingsoft\wps\addons\pool\win-i386\knewfileruby_1.0.0.11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2018-07-11T07:43:00Z</dcterms:created>
  <dc:creator>asprie</dc:creator>
  <cp:lastModifiedBy>Administrator</cp:lastModifiedBy>
  <dcterms:modified xsi:type="dcterms:W3CDTF">2018-10-02T10:35:42Z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