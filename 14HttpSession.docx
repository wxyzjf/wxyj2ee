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180965" cy="36379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b="205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1915" cy="36188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3815" cy="36379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4290" cy="36093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5715" cy="35617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7615" cy="36950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340" cy="36188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Socket就可以保持联系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378079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9540" cy="36760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登陆之后：</w:t>
      </w:r>
    </w:p>
    <w:p>
      <w:r>
        <w:drawing>
          <wp:inline distT="0" distB="0" distL="114300" distR="114300">
            <wp:extent cx="3628390" cy="113347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065" cy="369506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91385"/>
            <wp:effectExtent l="0" t="0" r="635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32位的ID</w:t>
      </w:r>
    </w:p>
    <w:p>
      <w:r>
        <w:drawing>
          <wp:inline distT="0" distB="0" distL="114300" distR="114300">
            <wp:extent cx="5171440" cy="362839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12192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5640" cy="3199765"/>
            <wp:effectExtent l="0" t="0" r="1016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523615" cy="18288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9290" cy="6191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85845"/>
            <wp:effectExtent l="0" t="0" r="381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115" cy="1743075"/>
            <wp:effectExtent l="0" t="0" r="63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99840" cy="404749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8015" cy="289496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61815" cy="3437890"/>
            <wp:effectExtent l="0" t="0" r="63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1315" cy="255206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//开两个浏览器登录同个用户？</w:t>
      </w:r>
    </w:p>
    <w:p>
      <w:r>
        <w:drawing>
          <wp:inline distT="0" distB="0" distL="114300" distR="114300">
            <wp:extent cx="3942715" cy="1724025"/>
            <wp:effectExtent l="0" t="0" r="63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5550" cy="2476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4665" cy="2990215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965" cy="206692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265805"/>
            <wp:effectExtent l="0" t="0" r="5080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0500" cy="3072765"/>
            <wp:effectExtent l="0" t="0" r="635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2865" cy="245745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80965" cy="2447925"/>
            <wp:effectExtent l="0" t="0" r="63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14575" cy="14097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437890" cy="1857375"/>
            <wp:effectExtent l="0" t="0" r="1016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1215" cy="1000125"/>
            <wp:effectExtent l="0" t="0" r="63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37890" cy="600075"/>
            <wp:effectExtent l="0" t="0" r="1016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598295"/>
            <wp:effectExtent l="0" t="0" r="571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5690" cy="23717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最低限制设置为5分钟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599815" cy="182880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215" cy="17240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8015" cy="214312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9415" cy="121920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95090" cy="158115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改为FruitCart</w:t>
      </w:r>
    </w:p>
    <w:p>
      <w:r>
        <w:drawing>
          <wp:inline distT="0" distB="0" distL="114300" distR="114300">
            <wp:extent cx="3704590" cy="876300"/>
            <wp:effectExtent l="0" t="0" r="1016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23515" cy="158115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删掉中文的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999865" cy="85725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6040" cy="1619250"/>
            <wp:effectExtent l="0" t="0" r="1016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7440" cy="2085975"/>
            <wp:effectExtent l="0" t="0" r="1016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1765" cy="3094990"/>
            <wp:effectExtent l="0" t="0" r="635" b="1016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00150" cy="7524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9135"/>
            <wp:effectExtent l="0" t="0" r="6350" b="184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2733040"/>
            <wp:effectExtent l="0" t="0" r="635" b="101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00120"/>
            <wp:effectExtent l="0" t="0" r="4445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191635"/>
            <wp:effectExtent l="0" t="0" r="5080" b="184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6482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04565"/>
            <wp:effectExtent l="0" t="0" r="762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4466590"/>
            <wp:effectExtent l="0" t="0" r="635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56940" cy="1762125"/>
            <wp:effectExtent l="0" t="0" r="1016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71215" cy="81915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2381250" cy="2762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9.49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待完善...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FC6287"/>
    <w:rsid w:val="0191231A"/>
    <w:rsid w:val="059B3627"/>
    <w:rsid w:val="063A715D"/>
    <w:rsid w:val="1DA33434"/>
    <w:rsid w:val="1E1E15ED"/>
    <w:rsid w:val="29FD2EE5"/>
    <w:rsid w:val="2B714CC5"/>
    <w:rsid w:val="325D45A9"/>
    <w:rsid w:val="3CDC7020"/>
    <w:rsid w:val="3E296155"/>
    <w:rsid w:val="42BC274F"/>
    <w:rsid w:val="48CC54FF"/>
    <w:rsid w:val="53110AFA"/>
    <w:rsid w:val="61AF0633"/>
    <w:rsid w:val="65FC6287"/>
    <w:rsid w:val="6A591592"/>
    <w:rsid w:val="6D535020"/>
    <w:rsid w:val="6DF2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2018-07-02T06:11:00Z</dcterms:created>
  <dc:creator>asprie</dc:creator>
  <cp:lastModifiedBy>Administrator</cp:lastModifiedBy>
  <dcterms:modified xsi:type="dcterms:W3CDTF">2018-10-20T12:27:12Z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