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171440" cy="695325"/>
            <wp:effectExtent l="0" t="0" r="10160" b="9525"/>
            <wp:docPr id="259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图片 9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42840" cy="3514090"/>
            <wp:effectExtent l="0" t="0" r="1016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351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23790" cy="3485515"/>
            <wp:effectExtent l="0" t="0" r="1016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348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时间？</w:t>
      </w:r>
    </w:p>
    <w:p>
      <w:r>
        <w:drawing>
          <wp:inline distT="0" distB="0" distL="114300" distR="114300">
            <wp:extent cx="4857115" cy="3437890"/>
            <wp:effectExtent l="0" t="0" r="63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66640" cy="3437890"/>
            <wp:effectExtent l="0" t="0" r="1016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38065" cy="3475990"/>
            <wp:effectExtent l="0" t="0" r="63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3475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23790" cy="3466465"/>
            <wp:effectExtent l="0" t="0" r="1016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如果浏览器不支持Cookie  很多功能无法实现</w:t>
      </w:r>
    </w:p>
    <w:p>
      <w:r>
        <w:drawing>
          <wp:inline distT="0" distB="0" distL="114300" distR="114300">
            <wp:extent cx="4695190" cy="3371215"/>
            <wp:effectExtent l="0" t="0" r="1016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66640" cy="3409315"/>
            <wp:effectExtent l="0" t="0" r="1016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340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76140" cy="3333115"/>
            <wp:effectExtent l="0" t="0" r="1016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47515" cy="3047365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304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在谷歌浏览器中：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04615" cy="2152650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18765" cy="314325"/>
            <wp:effectExtent l="0" t="0" r="63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F12-Network-Hobby-Headers</w:t>
      </w:r>
    </w:p>
    <w:p>
      <w:r>
        <w:drawing>
          <wp:inline distT="0" distB="0" distL="114300" distR="114300">
            <wp:extent cx="2542540" cy="904875"/>
            <wp:effectExtent l="0" t="0" r="1016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76475" cy="3714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933575" cy="3333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71725" cy="13906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23815" cy="2799715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279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04765" cy="3561715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23815" cy="1685925"/>
            <wp:effectExtent l="0" t="0" r="63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809625" cy="2857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控制台输出？？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根据2 3 4 拿到值？</w:t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3399790" cy="1047750"/>
            <wp:effectExtent l="0" t="0" r="1016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42640" cy="1057275"/>
            <wp:effectExtent l="0" t="0" r="1016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4257040" cy="4076065"/>
            <wp:effectExtent l="0" t="0" r="10160" b="63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4076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</w:p>
    <w:p>
      <w:pPr>
        <w:pBdr>
          <w:bottom w:val="single" w:color="auto" w:sz="4" w:space="0"/>
        </w:pBd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6.29第一个视频...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添加模版：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Window-preference</w:t>
      </w:r>
    </w:p>
    <w:p>
      <w:r>
        <w:drawing>
          <wp:inline distT="0" distB="0" distL="114300" distR="114300">
            <wp:extent cx="1571625" cy="2894965"/>
            <wp:effectExtent l="0" t="0" r="9525" b="63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09675" cy="542925"/>
            <wp:effectExtent l="0" t="0" r="9525" b="952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128645"/>
            <wp:effectExtent l="0" t="0" r="7620" b="1460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28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输入s   alt+/ 即可快速生成模版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952365" cy="2219325"/>
            <wp:effectExtent l="0" t="0" r="635" b="9525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28565" cy="3656965"/>
            <wp:effectExtent l="0" t="0" r="635" b="635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540125"/>
            <wp:effectExtent l="0" t="0" r="4445" b="3175"/>
            <wp:docPr id="5" name="图片 5" descr="573727845579922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7372784557992258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952500" cy="219075"/>
            <wp:effectExtent l="0" t="0" r="0" b="952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3885565" cy="2114550"/>
            <wp:effectExtent l="0" t="0" r="635" b="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377565"/>
            <wp:effectExtent l="0" t="0" r="6350" b="13335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7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19325" cy="1409700"/>
            <wp:effectExtent l="0" t="0" r="9525" b="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05050" cy="1485900"/>
            <wp:effectExtent l="0" t="0" r="0" b="0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582670"/>
            <wp:effectExtent l="0" t="0" r="7620" b="17780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82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33315" cy="2942590"/>
            <wp:effectExtent l="0" t="0" r="635" b="10160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538220"/>
            <wp:effectExtent l="0" t="0" r="8890" b="5080"/>
            <wp:docPr id="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38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80865" cy="3275965"/>
            <wp:effectExtent l="0" t="0" r="635" b="635"/>
            <wp:docPr id="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747135"/>
            <wp:effectExtent l="0" t="0" r="5715" b="5715"/>
            <wp:docPr id="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47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377950"/>
            <wp:effectExtent l="0" t="0" r="4445" b="12700"/>
            <wp:docPr id="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7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33165" cy="1800225"/>
            <wp:effectExtent l="0" t="0" r="635" b="9525"/>
            <wp:docPr id="5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85490" cy="1533525"/>
            <wp:effectExtent l="0" t="0" r="10160" b="9525"/>
            <wp:docPr id="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1400175" cy="161925"/>
            <wp:effectExtent l="0" t="0" r="9525" b="952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即使不同项目也不能同映射名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谷歌网页和Eclipse网页 只能选其中一个登录</w:t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如果在一个网页登录 另一个网页能得到Cookie吗？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</w:pPr>
      <w:bookmarkStart w:id="0" w:name="_GoBack"/>
      <w:r>
        <w:drawing>
          <wp:inline distT="0" distB="0" distL="114300" distR="114300">
            <wp:extent cx="5273675" cy="3810000"/>
            <wp:effectExtent l="0" t="0" r="3175" b="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114300" distR="114300">
            <wp:extent cx="5271770" cy="1097280"/>
            <wp:effectExtent l="0" t="0" r="5080" b="7620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</w:pPr>
    </w:p>
    <w:p>
      <w:pPr>
        <w:pBdr>
          <w:top w:val="double" w:color="auto" w:sz="4" w:space="0"/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418965" cy="4990465"/>
            <wp:effectExtent l="0" t="0" r="635" b="635"/>
            <wp:docPr id="5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4990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712085"/>
            <wp:effectExtent l="0" t="0" r="3810" b="12065"/>
            <wp:docPr id="56" name="图片 56" descr="makeR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makeRow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7960" cy="3248660"/>
            <wp:effectExtent l="0" t="0" r="8890" b="8890"/>
            <wp:docPr id="55" name="图片 55" descr="splitHTML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splitHTML0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3040" cy="2712085"/>
            <wp:effectExtent l="0" t="0" r="3810" b="12065"/>
            <wp:docPr id="54" name="图片 54" descr="splitHTML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splitHTML0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4561840" cy="5047615"/>
            <wp:effectExtent l="0" t="0" r="10160" b="635"/>
            <wp:docPr id="7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504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1085850" cy="733425"/>
            <wp:effectExtent l="0" t="0" r="0" b="9525"/>
            <wp:docPr id="7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244850"/>
            <wp:effectExtent l="0" t="0" r="3810" b="12700"/>
            <wp:docPr id="7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4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52390" cy="4323715"/>
            <wp:effectExtent l="0" t="0" r="10160" b="635"/>
            <wp:docPr id="7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432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76090" cy="1428750"/>
            <wp:effectExtent l="0" t="0" r="10160" b="0"/>
            <wp:docPr id="7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5095240" cy="3847465"/>
            <wp:effectExtent l="0" t="0" r="10160" b="635"/>
            <wp:docPr id="7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384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71340" cy="2447925"/>
            <wp:effectExtent l="0" t="0" r="10160" b="9525"/>
            <wp:docPr id="8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09515" cy="4209415"/>
            <wp:effectExtent l="0" t="0" r="635" b="635"/>
            <wp:docPr id="8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33240" cy="1619250"/>
            <wp:effectExtent l="0" t="0" r="10160" b="0"/>
            <wp:docPr id="8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891915"/>
            <wp:effectExtent l="0" t="0" r="3175" b="13335"/>
            <wp:docPr id="8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91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631565"/>
            <wp:effectExtent l="0" t="0" r="3810" b="6985"/>
            <wp:docPr id="8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31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19065" cy="4428490"/>
            <wp:effectExtent l="0" t="0" r="635" b="10160"/>
            <wp:docPr id="8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4428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85565" cy="1666875"/>
            <wp:effectExtent l="0" t="0" r="635" b="9525"/>
            <wp:docPr id="8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drawing>
          <wp:inline distT="0" distB="0" distL="114300" distR="114300">
            <wp:extent cx="5228590" cy="2752090"/>
            <wp:effectExtent l="0" t="0" r="10160" b="10160"/>
            <wp:docPr id="8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double" w:color="auto" w:sz="4" w:space="0"/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5271770" cy="3707130"/>
            <wp:effectExtent l="0" t="0" r="5080" b="762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07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323715" cy="3085465"/>
            <wp:effectExtent l="0" t="0" r="635" b="635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3085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57040" cy="3085465"/>
            <wp:effectExtent l="0" t="0" r="10160" b="635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3085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739390"/>
            <wp:effectExtent l="0" t="0" r="2540" b="381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76090" cy="3123565"/>
            <wp:effectExtent l="0" t="0" r="10160" b="635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312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134235"/>
            <wp:effectExtent l="0" t="0" r="3175" b="18415"/>
            <wp:docPr id="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34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drawing>
          <wp:inline distT="0" distB="0" distL="114300" distR="114300">
            <wp:extent cx="4999990" cy="1809750"/>
            <wp:effectExtent l="0" t="0" r="10160" b="0"/>
            <wp:docPr id="5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...</w:t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在一个浏览器设置cookie</w:t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可以在另一个浏览器访问</w:t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Eclipse的浏览器  谷歌的浏览器?</w:t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怎样才叫关闭浏览器？</w:t>
      </w:r>
    </w:p>
    <w:p>
      <w:r>
        <w:drawing>
          <wp:inline distT="0" distB="0" distL="114300" distR="114300">
            <wp:extent cx="4390390" cy="3152140"/>
            <wp:effectExtent l="0" t="0" r="10160" b="10160"/>
            <wp:docPr id="5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315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71340" cy="3085465"/>
            <wp:effectExtent l="0" t="0" r="10160" b="635"/>
            <wp:docPr id="5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0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3085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18940" cy="3066415"/>
            <wp:effectExtent l="0" t="0" r="10160" b="635"/>
            <wp:docPr id="6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306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33040" cy="352425"/>
            <wp:effectExtent l="0" t="0" r="10160" b="9525"/>
            <wp:docPr id="6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00275" cy="323850"/>
            <wp:effectExtent l="0" t="0" r="9525" b="0"/>
            <wp:docPr id="6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90165" cy="295275"/>
            <wp:effectExtent l="0" t="0" r="635" b="9525"/>
            <wp:docPr id="6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7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05050" cy="342900"/>
            <wp:effectExtent l="0" t="0" r="0" b="0"/>
            <wp:docPr id="6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4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089785" cy="233680"/>
            <wp:effectExtent l="0" t="0" r="5715" b="13970"/>
            <wp:docPr id="6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8"/>
                    <pic:cNvPicPr>
                      <a:picLocks noChangeAspect="1"/>
                    </pic:cNvPicPr>
                  </pic:nvPicPr>
                  <pic:blipFill>
                    <a:blip r:embed="rId82"/>
                    <a:srcRect r="273" b="15402"/>
                    <a:stretch>
                      <a:fillRect/>
                    </a:stretch>
                  </pic:blipFill>
                  <pic:spPr>
                    <a:xfrm>
                      <a:off x="0" y="0"/>
                      <a:ext cx="2089785" cy="233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943100" cy="962025"/>
            <wp:effectExtent l="0" t="0" r="0" b="9525"/>
            <wp:docPr id="6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90165" cy="152400"/>
            <wp:effectExtent l="0" t="0" r="635" b="0"/>
            <wp:docPr id="6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80865" cy="2733040"/>
            <wp:effectExtent l="0" t="0" r="635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273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09515" cy="1590675"/>
            <wp:effectExtent l="0" t="0" r="635" b="9525"/>
            <wp:docPr id="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47615" cy="1647825"/>
            <wp:effectExtent l="0" t="0" r="635" b="9525"/>
            <wp:docPr id="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19040" cy="1552575"/>
            <wp:effectExtent l="0" t="0" r="10160" b="9525"/>
            <wp:docPr id="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5009515" cy="1609725"/>
            <wp:effectExtent l="0" t="0" r="635" b="9525"/>
            <wp:docPr id="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651250"/>
            <wp:effectExtent l="0" t="0" r="7620" b="6350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5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CF577F0"/>
    <w:rsid w:val="011D2AD6"/>
    <w:rsid w:val="02FF14D5"/>
    <w:rsid w:val="08EB359E"/>
    <w:rsid w:val="0D5B2682"/>
    <w:rsid w:val="0D90237A"/>
    <w:rsid w:val="139C66F9"/>
    <w:rsid w:val="14E30A1B"/>
    <w:rsid w:val="18E06F97"/>
    <w:rsid w:val="1DA26AAA"/>
    <w:rsid w:val="1EC847CD"/>
    <w:rsid w:val="20501F7F"/>
    <w:rsid w:val="276811C2"/>
    <w:rsid w:val="287157C8"/>
    <w:rsid w:val="28BE477F"/>
    <w:rsid w:val="2CF53122"/>
    <w:rsid w:val="2CF577F0"/>
    <w:rsid w:val="2E74157A"/>
    <w:rsid w:val="2ED516A2"/>
    <w:rsid w:val="2F08230B"/>
    <w:rsid w:val="2F9476A0"/>
    <w:rsid w:val="2FED04B1"/>
    <w:rsid w:val="339C7DF4"/>
    <w:rsid w:val="3428303F"/>
    <w:rsid w:val="3544412F"/>
    <w:rsid w:val="3CC64639"/>
    <w:rsid w:val="3D927F39"/>
    <w:rsid w:val="4AA571D8"/>
    <w:rsid w:val="4D233616"/>
    <w:rsid w:val="5440554D"/>
    <w:rsid w:val="54DD0301"/>
    <w:rsid w:val="56C24362"/>
    <w:rsid w:val="572C698A"/>
    <w:rsid w:val="5A204938"/>
    <w:rsid w:val="5E464279"/>
    <w:rsid w:val="602B15D9"/>
    <w:rsid w:val="665552B0"/>
    <w:rsid w:val="6B7876E4"/>
    <w:rsid w:val="6D535020"/>
    <w:rsid w:val="723F0DD1"/>
    <w:rsid w:val="729009F8"/>
    <w:rsid w:val="73221451"/>
    <w:rsid w:val="759D1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2" Type="http://schemas.openxmlformats.org/officeDocument/2006/relationships/fontTable" Target="fontTable.xml"/><Relationship Id="rId91" Type="http://schemas.openxmlformats.org/officeDocument/2006/relationships/customXml" Target="../customXml/item1.xml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jpe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jpe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prie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Office_10.1.0.7668_F1E327BC-269C-435d-A152-05C5408002CA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2018-06-28T08:31:00Z</dcterms:created>
  <dc:creator>asprie</dc:creator>
  <cp:lastModifiedBy>Administrator</cp:lastModifiedBy>
  <dcterms:modified xsi:type="dcterms:W3CDTF">2018-11-10T08:23:51Z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2052-10.1.0.7668</vt:lpwstr>
  </property>
</Properties>
</file>